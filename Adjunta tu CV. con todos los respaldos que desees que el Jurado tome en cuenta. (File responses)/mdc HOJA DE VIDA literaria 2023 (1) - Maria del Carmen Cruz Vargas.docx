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AC4E6" w:themeColor="accent1" w:themeTint="33"/>
  <w:body>
    <w:tbl>
      <w:tblPr>
        <w:tblpPr w:leftFromText="141" w:rightFromText="141" w:horzAnchor="margin" w:tblpY="263"/>
        <w:tblW w:w="478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350"/>
        <w:gridCol w:w="349"/>
        <w:gridCol w:w="349"/>
        <w:gridCol w:w="9587"/>
      </w:tblGrid>
      <w:tr w:rsidR="00F02886" w:rsidRPr="001C08A3" w:rsidTr="00B620B1">
        <w:trPr>
          <w:trHeight w:val="993"/>
        </w:trPr>
        <w:tc>
          <w:tcPr>
            <w:tcW w:w="350" w:type="dxa"/>
          </w:tcPr>
          <w:p w:rsidR="00F02886" w:rsidRPr="001C08A3" w:rsidRDefault="006D28C7" w:rsidP="00F02886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  <w:bookmarkStart w:id="0" w:name="_GoBack"/>
            <w:bookmarkEnd w:id="0"/>
            <w:r>
              <w:rPr>
                <w:sz w:val="22"/>
                <w:szCs w:val="22"/>
              </w:rPr>
              <w:br w:type="page"/>
            </w:r>
          </w:p>
        </w:tc>
        <w:tc>
          <w:tcPr>
            <w:tcW w:w="349" w:type="dxa"/>
          </w:tcPr>
          <w:p w:rsidR="00F02886" w:rsidRPr="001C08A3" w:rsidRDefault="00F02886" w:rsidP="00F02886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49" w:type="dxa"/>
            <w:vMerge w:val="restart"/>
          </w:tcPr>
          <w:p w:rsidR="00F02886" w:rsidRPr="001C08A3" w:rsidRDefault="00F02886" w:rsidP="00F02886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9587" w:type="dxa"/>
            <w:vMerge w:val="restart"/>
          </w:tcPr>
          <w:p w:rsidR="00F02886" w:rsidRPr="00F77038" w:rsidRDefault="00A33C86" w:rsidP="00F02886">
            <w:pPr>
              <w:pStyle w:val="Ttulo"/>
              <w:spacing w:after="0"/>
              <w:ind w:left="-824"/>
              <w:jc w:val="center"/>
              <w:rPr>
                <w:rFonts w:ascii="Arial" w:hAnsi="Arial" w:cs="Arial"/>
              </w:rPr>
            </w:pPr>
            <w:r w:rsidRPr="00F77038">
              <w:rPr>
                <w:rFonts w:ascii="Arial" w:hAnsi="Arial" w:cs="Arial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4232080</wp:posOffset>
                      </wp:positionH>
                      <wp:positionV relativeFrom="paragraph">
                        <wp:posOffset>211699</wp:posOffset>
                      </wp:positionV>
                      <wp:extent cx="1409065" cy="1704926"/>
                      <wp:effectExtent l="0" t="0" r="19685" b="10160"/>
                      <wp:wrapNone/>
                      <wp:docPr id="36" name="Rectá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9065" cy="17049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B2BD2" w:rsidRDefault="006B2BD2" w:rsidP="00165935">
                                  <w:pPr>
                                    <w:jc w:val="center"/>
                                  </w:pPr>
                                  <w:r w:rsidRPr="00F651C7"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>
                                        <wp:extent cx="1213485" cy="1787327"/>
                                        <wp:effectExtent l="0" t="0" r="5715" b="3810"/>
                                        <wp:docPr id="16" name="Imagen 16" descr="C:\Users\admin\Desktop\FOTOS\IMG_20210717_203626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admin\Desktop\FOTOS\IMG_20210717_203626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13485" cy="178732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36" o:spid="_x0000_s1026" style="position:absolute;left:0;text-align:left;margin-left:333.25pt;margin-top:16.65pt;width:110.95pt;height:13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" fillcolor="#eac4e6 [660]" strokecolor="white [3212]" strokeweight="1pt">
                      <v:textbox>
                        <w:txbxContent>
                          <w:p w:rsidR="006B2BD2" w:rsidRDefault="006B2BD2" w:rsidP="00165935">
                            <w:pPr>
                              <w:jc w:val="center"/>
                            </w:pPr>
                            <w:r w:rsidRPr="00F651C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1213485" cy="1787327"/>
                                  <wp:effectExtent l="0" t="0" r="5715" b="3810"/>
                                  <wp:docPr id="16" name="Imagen 16" descr="C:\Users\admin\Desktop\FOTOS\IMG_20210717_20362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admin\Desktop\FOTOS\IMG_20210717_20362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3485" cy="17873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2886" w:rsidRPr="00F77038" w:rsidRDefault="00F02886" w:rsidP="00F02886">
            <w:pPr>
              <w:pStyle w:val="Ttulo"/>
              <w:spacing w:after="0"/>
              <w:ind w:left="-824"/>
              <w:jc w:val="center"/>
              <w:rPr>
                <w:rFonts w:ascii="Arial" w:hAnsi="Arial" w:cs="Arial"/>
              </w:rPr>
            </w:pPr>
          </w:p>
          <w:p w:rsidR="00165935" w:rsidRPr="00F77038" w:rsidRDefault="00165935" w:rsidP="00F02886">
            <w:pPr>
              <w:pStyle w:val="Ttulo"/>
              <w:spacing w:before="0" w:after="0"/>
              <w:ind w:left="-824"/>
              <w:jc w:val="center"/>
              <w:rPr>
                <w:rFonts w:ascii="Arial" w:hAnsi="Arial" w:cs="Arial"/>
              </w:rPr>
            </w:pPr>
          </w:p>
          <w:p w:rsidR="00F02886" w:rsidRPr="00F77038" w:rsidRDefault="00165935" w:rsidP="00165935">
            <w:pPr>
              <w:pStyle w:val="Ttulo"/>
              <w:spacing w:before="0" w:after="0"/>
              <w:ind w:left="-824"/>
              <w:rPr>
                <w:rFonts w:ascii="Arial" w:hAnsi="Arial" w:cs="Arial"/>
              </w:rPr>
            </w:pPr>
            <w:r w:rsidRPr="00F77038">
              <w:rPr>
                <w:rFonts w:ascii="Arial" w:hAnsi="Arial" w:cs="Arial"/>
              </w:rPr>
              <w:t xml:space="preserve">      </w:t>
            </w:r>
            <w:r w:rsidR="00200280">
              <w:rPr>
                <w:rFonts w:ascii="Arial" w:hAnsi="Arial" w:cs="Arial"/>
              </w:rPr>
              <w:t xml:space="preserve">   </w:t>
            </w:r>
            <w:r w:rsidRPr="00F77038">
              <w:rPr>
                <w:rFonts w:ascii="Arial" w:hAnsi="Arial" w:cs="Arial"/>
              </w:rPr>
              <w:t xml:space="preserve"> </w:t>
            </w:r>
            <w:r w:rsidR="00F651C7">
              <w:rPr>
                <w:rFonts w:ascii="Arial" w:hAnsi="Arial" w:cs="Arial"/>
              </w:rPr>
              <w:t xml:space="preserve">LIC. </w:t>
            </w:r>
            <w:proofErr w:type="spellStart"/>
            <w:r w:rsidR="00F02886" w:rsidRPr="00F77038">
              <w:rPr>
                <w:rFonts w:ascii="Arial" w:hAnsi="Arial" w:cs="Arial"/>
              </w:rPr>
              <w:t>MARIA</w:t>
            </w:r>
            <w:proofErr w:type="spellEnd"/>
            <w:r w:rsidR="00F02886" w:rsidRPr="00F77038">
              <w:rPr>
                <w:rFonts w:ascii="Arial" w:hAnsi="Arial" w:cs="Arial"/>
              </w:rPr>
              <w:t xml:space="preserve"> DEL CARMEN </w:t>
            </w:r>
          </w:p>
          <w:p w:rsidR="00A33C86" w:rsidRPr="00F77038" w:rsidRDefault="00165935" w:rsidP="00A33C86">
            <w:pPr>
              <w:pStyle w:val="Ttulo"/>
              <w:spacing w:before="0" w:after="0"/>
              <w:ind w:left="-824"/>
              <w:rPr>
                <w:rFonts w:ascii="Arial" w:hAnsi="Arial" w:cs="Arial"/>
              </w:rPr>
            </w:pPr>
            <w:r w:rsidRPr="00F77038">
              <w:rPr>
                <w:rFonts w:ascii="Arial" w:hAnsi="Arial" w:cs="Arial"/>
              </w:rPr>
              <w:t xml:space="preserve">       </w:t>
            </w:r>
            <w:r w:rsidR="00A34ECE" w:rsidRPr="00F77038">
              <w:rPr>
                <w:rFonts w:ascii="Arial" w:hAnsi="Arial" w:cs="Arial"/>
              </w:rPr>
              <w:t xml:space="preserve">        </w:t>
            </w:r>
            <w:r w:rsidR="00F02886" w:rsidRPr="00F77038">
              <w:rPr>
                <w:rFonts w:ascii="Arial" w:hAnsi="Arial" w:cs="Arial"/>
              </w:rPr>
              <w:t xml:space="preserve">CRUZ </w:t>
            </w:r>
            <w:r w:rsidR="00A33C86" w:rsidRPr="00F77038">
              <w:rPr>
                <w:rFonts w:ascii="Arial" w:hAnsi="Arial" w:cs="Arial"/>
              </w:rPr>
              <w:t>VARGAS</w:t>
            </w:r>
          </w:p>
          <w:p w:rsidR="00F02886" w:rsidRPr="00F77038" w:rsidRDefault="003902CD" w:rsidP="00E027E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77038">
              <w:rPr>
                <w:rFonts w:ascii="Arial" w:hAnsi="Arial" w:cs="Arial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4229588</wp:posOffset>
                      </wp:positionH>
                      <wp:positionV relativeFrom="paragraph">
                        <wp:posOffset>195092</wp:posOffset>
                      </wp:positionV>
                      <wp:extent cx="1793631" cy="1301261"/>
                      <wp:effectExtent l="0" t="0" r="16510" b="13335"/>
                      <wp:wrapNone/>
                      <wp:docPr id="9" name="Rectángu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3631" cy="130126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B2BD2" w:rsidRPr="00B61AB6" w:rsidRDefault="006B2BD2" w:rsidP="00165935">
                                  <w:pPr>
                                    <w:spacing w:after="0"/>
                                    <w:jc w:val="center"/>
                                    <w:rPr>
                                      <w:rFonts w:ascii="Batang" w:eastAsia="Batang" w:hAnsi="Batang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IDIOMAS</w:t>
                                  </w:r>
                                  <w:r w:rsidRPr="00B61AB6">
                                    <w:rPr>
                                      <w:rFonts w:ascii="Batang" w:eastAsia="Batang" w:hAnsi="Batang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  <w:p w:rsidR="006B2BD2" w:rsidRPr="00B61AB6" w:rsidRDefault="006B2BD2" w:rsidP="00165935">
                                  <w:pPr>
                                    <w:spacing w:after="0"/>
                                    <w:rPr>
                                      <w:rFonts w:ascii="Batang" w:eastAsia="Batang" w:hAnsi="Batang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Español: </w:t>
                                  </w:r>
                                </w:p>
                                <w:p w:rsidR="006B2BD2" w:rsidRPr="00B61AB6" w:rsidRDefault="006B2BD2" w:rsidP="00165935">
                                  <w:pPr>
                                    <w:spacing w:after="0"/>
                                    <w:rPr>
                                      <w:rFonts w:ascii="Batang" w:eastAsia="Batang" w:hAnsi="Batang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  Ingles: </w:t>
                                  </w:r>
                                </w:p>
                                <w:p w:rsidR="006B2BD2" w:rsidRPr="00B61AB6" w:rsidRDefault="006B2BD2" w:rsidP="00165935">
                                  <w:pPr>
                                    <w:rPr>
                                      <w:rFonts w:ascii="Batang" w:eastAsia="Batang" w:hAnsi="Batang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Batang" w:eastAsia="Batang" w:hAnsi="Batang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B61AB6">
                                    <w:rPr>
                                      <w:rFonts w:ascii="Batang" w:eastAsia="Batang" w:hAnsi="Batang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Quechua: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9" o:spid="_x0000_s1027" style="position:absolute;margin-left:333.05pt;margin-top:15.35pt;width:141.25pt;height:10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" fillcolor="#d48acd [1300]" strokecolor="black [3213]" strokeweight="1pt">
                      <v:textbox>
                        <w:txbxContent>
                          <w:p w:rsidR="006B2BD2" w:rsidRPr="00B61AB6" w:rsidRDefault="006B2BD2" w:rsidP="00165935">
                            <w:pPr>
                              <w:spacing w:after="0"/>
                              <w:jc w:val="center"/>
                              <w:rPr>
                                <w:rFonts w:ascii="Batang" w:eastAsia="Batang" w:hAnsi="Batang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61AB6">
                              <w:rPr>
                                <w:rFonts w:ascii="Batang" w:eastAsia="Batang" w:hAnsi="Batang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IDIOMAS</w:t>
                            </w:r>
                            <w:r w:rsidRPr="00B61AB6">
                              <w:rPr>
                                <w:rFonts w:ascii="Batang" w:eastAsia="Batang" w:hAnsi="Batang"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6B2BD2" w:rsidRPr="00B61AB6" w:rsidRDefault="006B2BD2" w:rsidP="00165935">
                            <w:pPr>
                              <w:spacing w:after="0"/>
                              <w:rPr>
                                <w:rFonts w:ascii="Batang" w:eastAsia="Batang" w:hAnsi="Batang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61AB6">
                              <w:rPr>
                                <w:rFonts w:ascii="Batang" w:eastAsia="Batang" w:hAnsi="Batang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Español: </w:t>
                            </w:r>
                          </w:p>
                          <w:p w:rsidR="006B2BD2" w:rsidRPr="00B61AB6" w:rsidRDefault="006B2BD2" w:rsidP="00165935">
                            <w:pPr>
                              <w:spacing w:after="0"/>
                              <w:rPr>
                                <w:rFonts w:ascii="Batang" w:eastAsia="Batang" w:hAnsi="Batang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61AB6">
                              <w:rPr>
                                <w:rFonts w:ascii="Batang" w:eastAsia="Batang" w:hAnsi="Batang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Ingles: </w:t>
                            </w:r>
                          </w:p>
                          <w:p w:rsidR="006B2BD2" w:rsidRPr="00B61AB6" w:rsidRDefault="006B2BD2" w:rsidP="00165935">
                            <w:pPr>
                              <w:rPr>
                                <w:rFonts w:ascii="Batang" w:eastAsia="Batang" w:hAnsi="Batang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1AB6">
                              <w:rPr>
                                <w:rFonts w:ascii="Batang" w:eastAsia="Batang" w:hAnsi="Batang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Quechua: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61AB6" w:rsidRPr="00F77038">
              <w:rPr>
                <w:rFonts w:ascii="Arial" w:hAnsi="Arial" w:cs="Arial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-25888</wp:posOffset>
                      </wp:positionH>
                      <wp:positionV relativeFrom="paragraph">
                        <wp:posOffset>195093</wp:posOffset>
                      </wp:positionV>
                      <wp:extent cx="4141176" cy="1784838"/>
                      <wp:effectExtent l="0" t="0" r="12065" b="2540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41176" cy="17848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aconcuadrcula"/>
                                    <w:tblW w:w="6232" w:type="dxa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122"/>
                                    <w:gridCol w:w="4110"/>
                                  </w:tblGrid>
                                  <w:tr w:rsidR="006B2BD2" w:rsidRPr="00C4322B" w:rsidTr="00B61AB6">
                                    <w:trPr>
                                      <w:trHeight w:val="139"/>
                                    </w:trPr>
                                    <w:tc>
                                      <w:tcPr>
                                        <w:tcW w:w="6232" w:type="dxa"/>
                                        <w:gridSpan w:val="2"/>
                                      </w:tcPr>
                                      <w:p w:rsidR="006B2BD2" w:rsidRPr="00B61AB6" w:rsidRDefault="006B2BD2" w:rsidP="007472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rFonts w:ascii="Batang" w:eastAsia="Batang" w:hAnsi="Batang" w:cs="Arial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DATOS PERSONALES</w:t>
                                        </w:r>
                                      </w:p>
                                    </w:tc>
                                  </w:tr>
                                  <w:tr w:rsidR="006B2BD2" w:rsidRPr="00C4322B" w:rsidTr="00B61AB6">
                                    <w:trPr>
                                      <w:trHeight w:val="200"/>
                                    </w:trPr>
                                    <w:tc>
                                      <w:tcPr>
                                        <w:tcW w:w="2122" w:type="dxa"/>
                                      </w:tcPr>
                                      <w:p w:rsidR="006B2BD2" w:rsidRPr="00B61AB6" w:rsidRDefault="006B2BD2" w:rsidP="00747243">
                                        <w:pPr>
                                          <w:spacing w:after="0"/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Nacimiento</w:t>
                                        </w: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110" w:type="dxa"/>
                                      </w:tcPr>
                                      <w:p w:rsidR="006B2BD2" w:rsidRPr="00B61AB6" w:rsidRDefault="006B2BD2" w:rsidP="00747243">
                                        <w:pPr>
                                          <w:spacing w:after="0"/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 xml:space="preserve">: 16 </w:t>
                                        </w:r>
                                        <w:r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 xml:space="preserve">de Julio de 1993. Oruro </w:t>
                                        </w: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Bolivia</w:t>
                                        </w:r>
                                      </w:p>
                                    </w:tc>
                                  </w:tr>
                                  <w:tr w:rsidR="006B2BD2" w:rsidRPr="00C4322B" w:rsidTr="00B61AB6">
                                    <w:trPr>
                                      <w:trHeight w:val="247"/>
                                    </w:trPr>
                                    <w:tc>
                                      <w:tcPr>
                                        <w:tcW w:w="2122" w:type="dxa"/>
                                      </w:tcPr>
                                      <w:p w:rsidR="006B2BD2" w:rsidRPr="00B61AB6" w:rsidRDefault="006B2BD2" w:rsidP="00747243">
                                        <w:pPr>
                                          <w:spacing w:after="0"/>
                                          <w:rPr>
                                            <w:rFonts w:ascii="Batang" w:eastAsia="Batang" w:hAnsi="Batang" w:cs="Arial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Teléfono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110" w:type="dxa"/>
                                      </w:tcPr>
                                      <w:p w:rsidR="006B2BD2" w:rsidRPr="00B61AB6" w:rsidRDefault="006B2BD2" w:rsidP="00747243">
                                        <w:pPr>
                                          <w:spacing w:after="0"/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: (591) 67800732</w:t>
                                        </w:r>
                                      </w:p>
                                    </w:tc>
                                  </w:tr>
                                  <w:tr w:rsidR="006B2BD2" w:rsidRPr="00C4322B" w:rsidTr="00B61AB6">
                                    <w:trPr>
                                      <w:trHeight w:val="433"/>
                                    </w:trPr>
                                    <w:tc>
                                      <w:tcPr>
                                        <w:tcW w:w="2122" w:type="dxa"/>
                                      </w:tcPr>
                                      <w:p w:rsidR="006B2BD2" w:rsidRPr="00B61AB6" w:rsidRDefault="006B2BD2" w:rsidP="00747243">
                                        <w:pPr>
                                          <w:spacing w:after="0"/>
                                          <w:rPr>
                                            <w:rFonts w:ascii="Batang" w:eastAsia="Batang" w:hAnsi="Batang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Dirección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110" w:type="dxa"/>
                                      </w:tcPr>
                                      <w:p w:rsidR="006B2BD2" w:rsidRPr="00B61AB6" w:rsidRDefault="006B2BD2" w:rsidP="00747243">
                                        <w:pPr>
                                          <w:spacing w:after="0"/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 xml:space="preserve">: Ayacucho, Tacna Arica # 665. Oruro-                   </w:t>
                                        </w:r>
                                      </w:p>
                                      <w:p w:rsidR="006B2BD2" w:rsidRPr="00B61AB6" w:rsidRDefault="006B2BD2" w:rsidP="00747243">
                                        <w:pPr>
                                          <w:spacing w:after="0"/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 xml:space="preserve">  Bolivia</w:t>
                                        </w:r>
                                      </w:p>
                                    </w:tc>
                                  </w:tr>
                                  <w:tr w:rsidR="006B2BD2" w:rsidRPr="00C4322B" w:rsidTr="00B61AB6">
                                    <w:trPr>
                                      <w:trHeight w:val="353"/>
                                    </w:trPr>
                                    <w:tc>
                                      <w:tcPr>
                                        <w:tcW w:w="2122" w:type="dxa"/>
                                      </w:tcPr>
                                      <w:p w:rsidR="006B2BD2" w:rsidRPr="00B61AB6" w:rsidRDefault="006B2BD2" w:rsidP="00B61AB6">
                                        <w:pPr>
                                          <w:spacing w:after="0"/>
                                          <w:rPr>
                                            <w:rFonts w:ascii="Batang" w:eastAsia="Batang" w:hAnsi="Batang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Correo Electrónico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110" w:type="dxa"/>
                                      </w:tcPr>
                                      <w:p w:rsidR="006B2BD2" w:rsidRPr="00B61AB6" w:rsidRDefault="006B2BD2" w:rsidP="00B61AB6">
                                        <w:pPr>
                                          <w:spacing w:after="0"/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: mcruz8343@gmail.com</w:t>
                                        </w:r>
                                      </w:p>
                                    </w:tc>
                                  </w:tr>
                                  <w:tr w:rsidR="006B2BD2" w:rsidRPr="00D4181E" w:rsidTr="00B61AB6">
                                    <w:trPr>
                                      <w:trHeight w:val="431"/>
                                    </w:trPr>
                                    <w:tc>
                                      <w:tcPr>
                                        <w:tcW w:w="2122" w:type="dxa"/>
                                      </w:tcPr>
                                      <w:p w:rsidR="006B2BD2" w:rsidRPr="00B61AB6" w:rsidRDefault="006B2BD2" w:rsidP="00B61AB6">
                                        <w:pPr>
                                          <w:spacing w:after="0"/>
                                          <w:rPr>
                                            <w:rFonts w:ascii="Batang" w:eastAsia="Batang" w:hAnsi="Batang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Redes Sociales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110" w:type="dxa"/>
                                      </w:tcPr>
                                      <w:p w:rsidR="006B2BD2" w:rsidRPr="00B61AB6" w:rsidRDefault="006B2BD2" w:rsidP="00B61AB6">
                                        <w:pPr>
                                          <w:spacing w:after="0"/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 xml:space="preserve">: </w:t>
                                        </w:r>
                                        <w:proofErr w:type="spellStart"/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F.B</w:t>
                                        </w:r>
                                        <w:proofErr w:type="spellEnd"/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: María del Carmen Cruz Vargas.</w:t>
                                        </w:r>
                                      </w:p>
                                      <w:p w:rsidR="006B2BD2" w:rsidRPr="00D4181E" w:rsidRDefault="006B2BD2" w:rsidP="00B61AB6">
                                        <w:pPr>
                                          <w:spacing w:after="0"/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B61AB6"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 xml:space="preserve">  </w:t>
                                        </w:r>
                                        <w:r w:rsidRPr="00D4181E"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Instagram: mdccruzvargas</w:t>
                                        </w:r>
                                      </w:p>
                                      <w:p w:rsidR="006B2BD2" w:rsidRPr="00D4181E" w:rsidRDefault="006B2BD2" w:rsidP="00B61AB6">
                                        <w:pPr>
                                          <w:spacing w:after="0"/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D4181E">
                                          <w:rPr>
                                            <w:rFonts w:ascii="Batang" w:eastAsia="Batang" w:hAnsi="Batang" w:cs="Arial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 Tik tok: mdc51 </w:t>
                                        </w:r>
                                      </w:p>
                                    </w:tc>
                                  </w:tr>
                                </w:tbl>
                                <w:p w:rsidR="006B2BD2" w:rsidRPr="00D4181E" w:rsidRDefault="006B2BD2" w:rsidP="00F0288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8" o:spid="_x0000_s1028" style="position:absolute;margin-left:-2.05pt;margin-top:15.35pt;width:326.1pt;height:140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" fillcolor="#f69885 [1943]" strokecolor="black [3213]" strokeweight="1pt">
                      <v:textbox>
                        <w:txbxContent>
                          <w:tbl>
                            <w:tblPr>
                              <w:tblStyle w:val="Tablaconcuadrcula"/>
                              <w:tblW w:w="623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122"/>
                              <w:gridCol w:w="4110"/>
                            </w:tblGrid>
                            <w:tr w:rsidR="006B2BD2" w:rsidRPr="00C4322B" w:rsidTr="00B61AB6">
                              <w:trPr>
                                <w:trHeight w:val="139"/>
                              </w:trPr>
                              <w:tc>
                                <w:tcPr>
                                  <w:tcW w:w="6232" w:type="dxa"/>
                                  <w:gridSpan w:val="2"/>
                                </w:tcPr>
                                <w:p w:rsidR="006B2BD2" w:rsidRPr="00B61AB6" w:rsidRDefault="006B2BD2" w:rsidP="00747243">
                                  <w:pPr>
                                    <w:spacing w:after="0"/>
                                    <w:jc w:val="center"/>
                                    <w:rPr>
                                      <w:rFonts w:ascii="Batang" w:eastAsia="Batang" w:hAnsi="Batang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DATOS PERSONALES</w:t>
                                  </w:r>
                                </w:p>
                              </w:tc>
                            </w:tr>
                            <w:tr w:rsidR="006B2BD2" w:rsidRPr="00C4322B" w:rsidTr="00B61AB6">
                              <w:trPr>
                                <w:trHeight w:val="200"/>
                              </w:trPr>
                              <w:tc>
                                <w:tcPr>
                                  <w:tcW w:w="2122" w:type="dxa"/>
                                </w:tcPr>
                                <w:p w:rsidR="006B2BD2" w:rsidRPr="00B61AB6" w:rsidRDefault="006B2BD2" w:rsidP="00747243">
                                  <w:pPr>
                                    <w:spacing w:after="0"/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Nacimiento</w:t>
                                  </w:r>
                                  <w:r w:rsidRPr="00B61AB6"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</w:tcPr>
                                <w:p w:rsidR="006B2BD2" w:rsidRPr="00B61AB6" w:rsidRDefault="006B2BD2" w:rsidP="00747243">
                                  <w:pPr>
                                    <w:spacing w:after="0"/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16 </w:t>
                                  </w:r>
                                  <w:r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de Julio de 1993. Oruro </w:t>
                                  </w:r>
                                  <w:r w:rsidRPr="00B61AB6"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Bolivia</w:t>
                                  </w:r>
                                </w:p>
                              </w:tc>
                            </w:tr>
                            <w:tr w:rsidR="006B2BD2" w:rsidRPr="00C4322B" w:rsidTr="00B61AB6">
                              <w:trPr>
                                <w:trHeight w:val="247"/>
                              </w:trPr>
                              <w:tc>
                                <w:tcPr>
                                  <w:tcW w:w="2122" w:type="dxa"/>
                                </w:tcPr>
                                <w:p w:rsidR="006B2BD2" w:rsidRPr="00B61AB6" w:rsidRDefault="006B2BD2" w:rsidP="00747243">
                                  <w:pPr>
                                    <w:spacing w:after="0"/>
                                    <w:rPr>
                                      <w:rFonts w:ascii="Batang" w:eastAsia="Batang" w:hAnsi="Batang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Teléfono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</w:tcPr>
                                <w:p w:rsidR="006B2BD2" w:rsidRPr="00B61AB6" w:rsidRDefault="006B2BD2" w:rsidP="00747243">
                                  <w:pPr>
                                    <w:spacing w:after="0"/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 (591) 67800732</w:t>
                                  </w:r>
                                </w:p>
                              </w:tc>
                            </w:tr>
                            <w:tr w:rsidR="006B2BD2" w:rsidRPr="00C4322B" w:rsidTr="00B61AB6">
                              <w:trPr>
                                <w:trHeight w:val="433"/>
                              </w:trPr>
                              <w:tc>
                                <w:tcPr>
                                  <w:tcW w:w="2122" w:type="dxa"/>
                                </w:tcPr>
                                <w:p w:rsidR="006B2BD2" w:rsidRPr="00B61AB6" w:rsidRDefault="006B2BD2" w:rsidP="00747243">
                                  <w:pPr>
                                    <w:spacing w:after="0"/>
                                    <w:rPr>
                                      <w:rFonts w:ascii="Batang" w:eastAsia="Batang" w:hAnsi="Batang" w:cs="Arial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Dirección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</w:tcPr>
                                <w:p w:rsidR="006B2BD2" w:rsidRPr="00B61AB6" w:rsidRDefault="006B2BD2" w:rsidP="00747243">
                                  <w:pPr>
                                    <w:spacing w:after="0"/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Ayacucho, Tacna Arica # 665. Oruro-                   </w:t>
                                  </w:r>
                                </w:p>
                                <w:p w:rsidR="006B2BD2" w:rsidRPr="00B61AB6" w:rsidRDefault="006B2BD2" w:rsidP="00747243">
                                  <w:pPr>
                                    <w:spacing w:after="0"/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Bolivia</w:t>
                                  </w:r>
                                </w:p>
                              </w:tc>
                            </w:tr>
                            <w:tr w:rsidR="006B2BD2" w:rsidRPr="00C4322B" w:rsidTr="00B61AB6">
                              <w:trPr>
                                <w:trHeight w:val="353"/>
                              </w:trPr>
                              <w:tc>
                                <w:tcPr>
                                  <w:tcW w:w="2122" w:type="dxa"/>
                                </w:tcPr>
                                <w:p w:rsidR="006B2BD2" w:rsidRPr="00B61AB6" w:rsidRDefault="006B2BD2" w:rsidP="00B61AB6">
                                  <w:pPr>
                                    <w:spacing w:after="0"/>
                                    <w:rPr>
                                      <w:rFonts w:ascii="Batang" w:eastAsia="Batang" w:hAnsi="Batang" w:cs="Arial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Correo Electrónico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</w:tcPr>
                                <w:p w:rsidR="006B2BD2" w:rsidRPr="00B61AB6" w:rsidRDefault="006B2BD2" w:rsidP="00B61AB6">
                                  <w:pPr>
                                    <w:spacing w:after="0"/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 mcruz8343@gmail.com</w:t>
                                  </w:r>
                                </w:p>
                              </w:tc>
                            </w:tr>
                            <w:tr w:rsidR="006B2BD2" w:rsidRPr="00D4181E" w:rsidTr="00B61AB6">
                              <w:trPr>
                                <w:trHeight w:val="431"/>
                              </w:trPr>
                              <w:tc>
                                <w:tcPr>
                                  <w:tcW w:w="2122" w:type="dxa"/>
                                </w:tcPr>
                                <w:p w:rsidR="006B2BD2" w:rsidRPr="00B61AB6" w:rsidRDefault="006B2BD2" w:rsidP="00B61AB6">
                                  <w:pPr>
                                    <w:spacing w:after="0"/>
                                    <w:rPr>
                                      <w:rFonts w:ascii="Batang" w:eastAsia="Batang" w:hAnsi="Batang" w:cs="Arial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Redes Sociales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</w:tcPr>
                                <w:p w:rsidR="006B2BD2" w:rsidRPr="00B61AB6" w:rsidRDefault="006B2BD2" w:rsidP="00B61AB6">
                                  <w:pPr>
                                    <w:spacing w:after="0"/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B61AB6"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F.B</w:t>
                                  </w:r>
                                  <w:proofErr w:type="spellEnd"/>
                                  <w:r w:rsidRPr="00B61AB6"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 María del Carmen Cruz Vargas.</w:t>
                                  </w:r>
                                </w:p>
                                <w:p w:rsidR="006B2BD2" w:rsidRPr="00D4181E" w:rsidRDefault="006B2BD2" w:rsidP="00B61AB6">
                                  <w:pPr>
                                    <w:spacing w:after="0"/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B61AB6"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D4181E"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Instagram: mdccruzvargas</w:t>
                                  </w:r>
                                </w:p>
                                <w:p w:rsidR="006B2BD2" w:rsidRPr="00D4181E" w:rsidRDefault="006B2BD2" w:rsidP="00B61AB6">
                                  <w:pPr>
                                    <w:spacing w:after="0"/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D4181E">
                                    <w:rPr>
                                      <w:rFonts w:ascii="Batang" w:eastAsia="Batang" w:hAnsi="Batang" w:cs="Arial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Tik tok: mdc51 </w:t>
                                  </w:r>
                                </w:p>
                              </w:tc>
                            </w:tr>
                          </w:tbl>
                          <w:p w:rsidR="006B2BD2" w:rsidRPr="00D4181E" w:rsidRDefault="006B2BD2" w:rsidP="00F02886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2886" w:rsidRPr="00F77038" w:rsidRDefault="00EC2DDA" w:rsidP="00E027E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77038">
              <w:rPr>
                <w:rFonts w:ascii="Arial" w:hAnsi="Arial" w:cs="Arial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4994519</wp:posOffset>
                      </wp:positionH>
                      <wp:positionV relativeFrom="paragraph">
                        <wp:posOffset>223325</wp:posOffset>
                      </wp:positionV>
                      <wp:extent cx="931985" cy="45719"/>
                      <wp:effectExtent l="0" t="0" r="20955" b="12065"/>
                      <wp:wrapNone/>
                      <wp:docPr id="30" name="Rectángul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1985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608D43" id="Rectángulo 30" o:spid="_x0000_s1026" style="position:absolute;margin-left:393.25pt;margin-top:17.6pt;width:73.4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" fillcolor="#531e4e [3204]" strokecolor="#290f26 [1604]" strokeweight="1pt"/>
                  </w:pict>
                </mc:Fallback>
              </mc:AlternateContent>
            </w:r>
          </w:p>
          <w:p w:rsidR="00F02886" w:rsidRPr="00F77038" w:rsidRDefault="003902CD" w:rsidP="00E027E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77038">
              <w:rPr>
                <w:rFonts w:ascii="Arial" w:hAnsi="Arial" w:cs="Arial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4993786</wp:posOffset>
                      </wp:positionH>
                      <wp:positionV relativeFrom="paragraph">
                        <wp:posOffset>182001</wp:posOffset>
                      </wp:positionV>
                      <wp:extent cx="896815" cy="47625"/>
                      <wp:effectExtent l="0" t="0" r="17780" b="28575"/>
                      <wp:wrapNone/>
                      <wp:docPr id="25" name="Rectángul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6815" cy="476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A3C2E7" id="Rectángulo 25" o:spid="_x0000_s1026" style="position:absolute;margin-left:393.2pt;margin-top:14.35pt;width:70.6pt;height:3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" fillcolor="#531e4e [3204]" strokecolor="#290f26 [1604]" strokeweight="1pt"/>
                  </w:pict>
                </mc:Fallback>
              </mc:AlternateContent>
            </w:r>
            <w:r w:rsidRPr="00F77038">
              <w:rPr>
                <w:rFonts w:ascii="Arial" w:hAnsi="Arial" w:cs="Arial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4993786</wp:posOffset>
                      </wp:positionH>
                      <wp:positionV relativeFrom="paragraph">
                        <wp:posOffset>8255</wp:posOffset>
                      </wp:positionV>
                      <wp:extent cx="457200" cy="48895"/>
                      <wp:effectExtent l="0" t="0" r="19050" b="27305"/>
                      <wp:wrapNone/>
                      <wp:docPr id="18" name="Rectángul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488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9354CD" id="Rectángulo 18" o:spid="_x0000_s1026" style="position:absolute;margin-left:393.2pt;margin-top:.65pt;width:36pt;height:3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" fillcolor="#531e4e [3204]" strokecolor="#290f26 [1604]" strokeweight="1pt"/>
                  </w:pict>
                </mc:Fallback>
              </mc:AlternateContent>
            </w:r>
          </w:p>
          <w:p w:rsidR="00E027E0" w:rsidRPr="00F77038" w:rsidRDefault="00E027E0" w:rsidP="00E027E0">
            <w:pPr>
              <w:pStyle w:val="Ttulo2"/>
              <w:spacing w:line="360" w:lineRule="auto"/>
              <w:rPr>
                <w:rFonts w:ascii="Arial" w:hAnsi="Arial" w:cs="Arial"/>
                <w:b/>
                <w:color w:val="CC2F0F" w:themeColor="accent4" w:themeShade="BF"/>
                <w:sz w:val="24"/>
                <w:szCs w:val="24"/>
              </w:rPr>
            </w:pPr>
          </w:p>
          <w:p w:rsidR="00E027E0" w:rsidRPr="00F77038" w:rsidRDefault="00E027E0" w:rsidP="00E027E0">
            <w:pPr>
              <w:pStyle w:val="Ttulo2"/>
              <w:spacing w:line="360" w:lineRule="auto"/>
              <w:rPr>
                <w:rFonts w:ascii="Arial" w:hAnsi="Arial" w:cs="Arial"/>
                <w:b/>
                <w:color w:val="CC2F0F" w:themeColor="accent4" w:themeShade="BF"/>
                <w:sz w:val="24"/>
                <w:szCs w:val="24"/>
              </w:rPr>
            </w:pPr>
          </w:p>
          <w:p w:rsidR="00DB295C" w:rsidRDefault="00DB295C" w:rsidP="006D28C7">
            <w:pPr>
              <w:pStyle w:val="Ttulo2"/>
              <w:spacing w:before="0" w:line="276" w:lineRule="auto"/>
              <w:rPr>
                <w:rFonts w:ascii="Arial" w:hAnsi="Arial" w:cs="Arial"/>
                <w:b/>
                <w:color w:val="CC2F0F" w:themeColor="accent4" w:themeShade="BF"/>
                <w:sz w:val="24"/>
                <w:szCs w:val="24"/>
              </w:rPr>
            </w:pPr>
          </w:p>
          <w:p w:rsidR="003902CD" w:rsidRDefault="003902CD" w:rsidP="006D28C7">
            <w:pPr>
              <w:pStyle w:val="Ttulo2"/>
              <w:spacing w:before="0" w:line="276" w:lineRule="auto"/>
              <w:rPr>
                <w:rFonts w:ascii="Arial" w:hAnsi="Arial" w:cs="Arial"/>
                <w:b/>
                <w:color w:val="CC2F0F" w:themeColor="accent4" w:themeShade="BF"/>
                <w:sz w:val="24"/>
                <w:szCs w:val="24"/>
              </w:rPr>
            </w:pPr>
          </w:p>
          <w:p w:rsidR="00781488" w:rsidRPr="003902CD" w:rsidRDefault="00781488" w:rsidP="003902CD">
            <w:pPr>
              <w:pStyle w:val="Listaconvietas"/>
              <w:rPr>
                <w:rFonts w:ascii="Batang" w:eastAsia="Batang" w:hAnsi="Batang"/>
                <w:b/>
                <w:color w:val="FF0000"/>
                <w:sz w:val="24"/>
                <w:szCs w:val="24"/>
              </w:rPr>
            </w:pPr>
            <w:r w:rsidRPr="003902CD">
              <w:rPr>
                <w:rFonts w:ascii="Batang" w:eastAsia="Batang" w:hAnsi="Batang"/>
                <w:b/>
                <w:color w:val="FF0000"/>
                <w:sz w:val="24"/>
                <w:szCs w:val="24"/>
              </w:rPr>
              <w:t>NOMBRAMIENTOS INTERNACIONALES.</w:t>
            </w:r>
          </w:p>
          <w:p w:rsidR="003902CD" w:rsidRDefault="00D11D57" w:rsidP="003902CD">
            <w:pPr>
              <w:pStyle w:val="Listaconvietas"/>
              <w:numPr>
                <w:ilvl w:val="1"/>
                <w:numId w:val="3"/>
              </w:numPr>
              <w:rPr>
                <w:rFonts w:ascii="Batang" w:eastAsia="Batang" w:hAnsi="Batang"/>
                <w:sz w:val="24"/>
                <w:szCs w:val="24"/>
              </w:rPr>
            </w:pPr>
            <w:proofErr w:type="gramStart"/>
            <w:r w:rsidRPr="003902CD">
              <w:rPr>
                <w:rFonts w:ascii="Batang" w:eastAsia="Batang" w:hAnsi="Batang"/>
                <w:b/>
                <w:sz w:val="24"/>
                <w:szCs w:val="24"/>
              </w:rPr>
              <w:t xml:space="preserve">REPRESENTANTE </w:t>
            </w:r>
            <w:r w:rsidR="00781488" w:rsidRPr="003902CD">
              <w:rPr>
                <w:rFonts w:ascii="Batang" w:eastAsia="Batang" w:hAnsi="Batang"/>
                <w:b/>
                <w:sz w:val="24"/>
                <w:szCs w:val="24"/>
              </w:rPr>
              <w:t xml:space="preserve"> DE</w:t>
            </w:r>
            <w:proofErr w:type="gramEnd"/>
            <w:r w:rsidR="00781488" w:rsidRPr="003902CD">
              <w:rPr>
                <w:rFonts w:ascii="Batang" w:eastAsia="Batang" w:hAnsi="Batang"/>
                <w:b/>
                <w:sz w:val="24"/>
                <w:szCs w:val="24"/>
              </w:rPr>
              <w:t xml:space="preserve"> LA </w:t>
            </w:r>
            <w:proofErr w:type="spellStart"/>
            <w:r w:rsidR="00781488" w:rsidRPr="003902CD">
              <w:rPr>
                <w:rFonts w:ascii="Batang" w:eastAsia="Batang" w:hAnsi="Batang"/>
                <w:b/>
                <w:sz w:val="24"/>
                <w:szCs w:val="24"/>
              </w:rPr>
              <w:t>O.M.T</w:t>
            </w:r>
            <w:proofErr w:type="spellEnd"/>
            <w:r w:rsidR="00781488" w:rsidRPr="003902CD">
              <w:rPr>
                <w:rFonts w:ascii="Batang" w:eastAsia="Batang" w:hAnsi="Batang"/>
                <w:b/>
                <w:sz w:val="24"/>
                <w:szCs w:val="24"/>
              </w:rPr>
              <w:t xml:space="preserve">  BOLIVIA</w:t>
            </w:r>
            <w:r w:rsidR="00781488" w:rsidRPr="003902CD">
              <w:rPr>
                <w:rFonts w:ascii="Batang" w:eastAsia="Batang" w:hAnsi="Batang"/>
                <w:sz w:val="24"/>
                <w:szCs w:val="24"/>
              </w:rPr>
              <w:t xml:space="preserve"> </w:t>
            </w:r>
            <w:r w:rsidR="00781488"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781488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Organización</w:t>
            </w:r>
            <w:r w:rsidR="00781488" w:rsidRPr="003902CD">
              <w:rPr>
                <w:rStyle w:val="Textoennegrita"/>
                <w:rFonts w:ascii="Batang" w:eastAsia="Batang" w:hAnsi="Batang" w:cs="Arial"/>
                <w:b w:val="0"/>
                <w:sz w:val="24"/>
                <w:szCs w:val="24"/>
                <w:lang w:bidi="es-ES"/>
              </w:rPr>
              <w:t xml:space="preserve"> </w:t>
            </w:r>
            <w:r w:rsidR="00781488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Mundial de Trovadores </w:t>
            </w:r>
            <w:r w:rsidR="00781488"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781488" w:rsidRPr="003902C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="003902CD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Nombramiento -</w:t>
            </w:r>
            <w:r w:rsidR="003902C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="00781488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Agosto (2020)</w:t>
            </w:r>
            <w:r w:rsidR="00781488" w:rsidRPr="003902CD">
              <w:rPr>
                <w:rFonts w:ascii="Batang" w:eastAsia="Batang" w:hAnsi="Batang"/>
                <w:sz w:val="24"/>
                <w:szCs w:val="24"/>
              </w:rPr>
              <w:t xml:space="preserve"> </w:t>
            </w:r>
            <w:r w:rsidR="003902CD">
              <w:rPr>
                <w:rFonts w:ascii="Batang" w:eastAsia="Batang" w:hAnsi="Batang"/>
                <w:sz w:val="24"/>
                <w:szCs w:val="24"/>
              </w:rPr>
              <w:t>Sede Principal en Texas.</w:t>
            </w:r>
          </w:p>
          <w:p w:rsidR="003902CD" w:rsidRDefault="00781488" w:rsidP="003902CD">
            <w:pPr>
              <w:pStyle w:val="Listaconvietas"/>
              <w:numPr>
                <w:ilvl w:val="1"/>
                <w:numId w:val="3"/>
              </w:numPr>
              <w:rPr>
                <w:rFonts w:ascii="Batang" w:eastAsia="Batang" w:hAnsi="Batang"/>
                <w:sz w:val="24"/>
                <w:szCs w:val="24"/>
              </w:rPr>
            </w:pPr>
            <w:r w:rsidRPr="003902CD">
              <w:rPr>
                <w:rFonts w:ascii="Batang" w:eastAsia="Batang" w:hAnsi="Batang"/>
                <w:b/>
                <w:sz w:val="24"/>
                <w:szCs w:val="24"/>
              </w:rPr>
              <w:t xml:space="preserve">REPRESENTANTE COMISIONADO </w:t>
            </w:r>
            <w:proofErr w:type="spellStart"/>
            <w:r w:rsidRPr="003902CD">
              <w:rPr>
                <w:rFonts w:ascii="Batang" w:eastAsia="Batang" w:hAnsi="Batang"/>
                <w:b/>
                <w:sz w:val="24"/>
                <w:szCs w:val="24"/>
              </w:rPr>
              <w:t>IOPSH</w:t>
            </w:r>
            <w:proofErr w:type="spellEnd"/>
            <w:r w:rsidRPr="003902CD">
              <w:rPr>
                <w:rFonts w:ascii="Batang" w:eastAsia="Batang" w:hAnsi="Batang"/>
                <w:b/>
                <w:sz w:val="24"/>
                <w:szCs w:val="24"/>
              </w:rPr>
              <w:t xml:space="preserve"> INTERNACIONAL</w:t>
            </w:r>
            <w:r w:rsidR="006D28C7" w:rsidRPr="003902CD">
              <w:rPr>
                <w:rFonts w:ascii="Batang" w:eastAsia="Batang" w:hAnsi="Batang"/>
                <w:b/>
                <w:sz w:val="24"/>
                <w:szCs w:val="24"/>
              </w:rPr>
              <w:t xml:space="preserve"> </w:t>
            </w:r>
            <w:proofErr w:type="gramStart"/>
            <w:r w:rsidR="006D28C7" w:rsidRPr="003902CD">
              <w:rPr>
                <w:rFonts w:ascii="Batang" w:eastAsia="Batang" w:hAnsi="Batang"/>
                <w:b/>
                <w:sz w:val="24"/>
                <w:szCs w:val="24"/>
              </w:rPr>
              <w:t>BOLIVIA</w:t>
            </w:r>
            <w:r w:rsidRPr="003902CD">
              <w:rPr>
                <w:rFonts w:ascii="Batang" w:eastAsia="Batang" w:hAnsi="Batang"/>
                <w:sz w:val="24"/>
                <w:szCs w:val="24"/>
              </w:rPr>
              <w:t xml:space="preserve">  </w:t>
            </w:r>
            <w:r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Organización Internacional Humanitaria para la Paz </w:t>
            </w:r>
            <w:r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3902C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="003902CD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Nombramiento -</w:t>
            </w:r>
            <w:r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Agosto (2020)</w:t>
            </w:r>
            <w:r w:rsidRPr="003902CD">
              <w:rPr>
                <w:rFonts w:ascii="Batang" w:eastAsia="Batang" w:hAnsi="Batang"/>
                <w:sz w:val="24"/>
                <w:szCs w:val="24"/>
              </w:rPr>
              <w:t xml:space="preserve"> </w:t>
            </w:r>
            <w:r w:rsidR="00F651C7"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F651C7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Sede Latinoamericana en </w:t>
            </w:r>
            <w:proofErr w:type="spellStart"/>
            <w:r w:rsidR="00F651C7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Mexico</w:t>
            </w:r>
            <w:proofErr w:type="spellEnd"/>
            <w:r w:rsidR="00F651C7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. </w:t>
            </w:r>
          </w:p>
          <w:p w:rsidR="003902CD" w:rsidRDefault="00781488" w:rsidP="003902CD">
            <w:pPr>
              <w:pStyle w:val="Listaconvietas"/>
              <w:numPr>
                <w:ilvl w:val="1"/>
                <w:numId w:val="3"/>
              </w:numPr>
              <w:rPr>
                <w:rFonts w:ascii="Batang" w:eastAsia="Batang" w:hAnsi="Batang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b/>
                <w:sz w:val="24"/>
                <w:szCs w:val="24"/>
              </w:rPr>
              <w:t>REPRESENTANTE</w:t>
            </w:r>
            <w:r w:rsidR="00483DC3" w:rsidRPr="003902CD">
              <w:rPr>
                <w:rFonts w:ascii="Batang" w:eastAsia="Batang" w:hAnsi="Batang" w:cs="Arial"/>
                <w:b/>
                <w:sz w:val="24"/>
                <w:szCs w:val="24"/>
              </w:rPr>
              <w:t xml:space="preserve"> ICI</w:t>
            </w:r>
            <w:r w:rsidRPr="003902CD">
              <w:rPr>
                <w:rFonts w:ascii="Batang" w:eastAsia="Batang" w:hAnsi="Batang" w:cs="Arial"/>
                <w:b/>
                <w:sz w:val="24"/>
                <w:szCs w:val="24"/>
              </w:rPr>
              <w:t xml:space="preserve"> (BOLIVIA)</w:t>
            </w: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IN</w:t>
            </w:r>
            <w:r w:rsidR="0022170C" w:rsidRPr="003902CD">
              <w:rPr>
                <w:rFonts w:ascii="Batang" w:eastAsia="Batang" w:hAnsi="Batang" w:cs="Arial"/>
                <w:sz w:val="24"/>
                <w:szCs w:val="24"/>
              </w:rPr>
              <w:t>STITUTO CULTURAL IBEROAMERICANO (ICI)</w:t>
            </w:r>
            <w:r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proofErr w:type="gramStart"/>
            <w:r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3902C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="003902CD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Nombramiento</w:t>
            </w:r>
            <w:proofErr w:type="gramEnd"/>
            <w:r w:rsidR="003902CD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-</w:t>
            </w:r>
            <w:r w:rsid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 </w:t>
            </w:r>
            <w:r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Septiembre (2020)</w:t>
            </w:r>
            <w:r w:rsidR="00F651C7" w:rsidRPr="003902C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="00F651C7"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F651C7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Sede principal Madrid España.</w:t>
            </w:r>
            <w:r w:rsidR="00F651C7" w:rsidRPr="003902C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</w:p>
          <w:p w:rsidR="00F651C7" w:rsidRPr="003902CD" w:rsidRDefault="00F651C7" w:rsidP="003902CD">
            <w:pPr>
              <w:pStyle w:val="Listaconvietas"/>
              <w:numPr>
                <w:ilvl w:val="1"/>
                <w:numId w:val="3"/>
              </w:numPr>
              <w:rPr>
                <w:rFonts w:ascii="Batang" w:eastAsia="Batang" w:hAnsi="Batang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b/>
                <w:sz w:val="24"/>
                <w:szCs w:val="24"/>
              </w:rPr>
              <w:t xml:space="preserve">REPRESENTANTE JOVEN EMBAJADORA HONORARIA REA-IZAR </w:t>
            </w:r>
            <w:proofErr w:type="gramStart"/>
            <w:r w:rsidRPr="003902CD">
              <w:rPr>
                <w:rFonts w:ascii="Batang" w:eastAsia="Batang" w:hAnsi="Batang" w:cs="Arial"/>
                <w:b/>
                <w:sz w:val="24"/>
                <w:szCs w:val="24"/>
              </w:rPr>
              <w:t xml:space="preserve">PAZ </w:t>
            </w:r>
            <w:r w:rsidR="00DB295C" w:rsidRPr="003902CD">
              <w:rPr>
                <w:rFonts w:ascii="Batang" w:eastAsia="Batang" w:hAnsi="Batang" w:cs="Arial"/>
                <w:b/>
                <w:sz w:val="24"/>
                <w:szCs w:val="24"/>
              </w:rPr>
              <w:t xml:space="preserve"> EN</w:t>
            </w:r>
            <w:proofErr w:type="gramEnd"/>
            <w:r w:rsidR="00DB295C" w:rsidRPr="003902CD">
              <w:rPr>
                <w:rFonts w:ascii="Batang" w:eastAsia="Batang" w:hAnsi="Batang" w:cs="Arial"/>
                <w:b/>
                <w:sz w:val="24"/>
                <w:szCs w:val="24"/>
              </w:rPr>
              <w:t xml:space="preserve"> BOLIVIA </w:t>
            </w:r>
            <w:r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Movimiento </w:t>
            </w:r>
            <w:proofErr w:type="spellStart"/>
            <w:r w:rsidRPr="003902CD">
              <w:rPr>
                <w:rFonts w:ascii="Batang" w:eastAsia="Batang" w:hAnsi="Batang" w:cs="Arial"/>
                <w:sz w:val="24"/>
                <w:szCs w:val="24"/>
              </w:rPr>
              <w:t>Academico</w:t>
            </w:r>
            <w:proofErr w:type="spellEnd"/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, </w:t>
            </w:r>
            <w:proofErr w:type="spellStart"/>
            <w:r w:rsidRPr="003902CD">
              <w:rPr>
                <w:rFonts w:ascii="Batang" w:eastAsia="Batang" w:hAnsi="Batang" w:cs="Arial"/>
                <w:sz w:val="24"/>
                <w:szCs w:val="24"/>
              </w:rPr>
              <w:t>Filosofico</w:t>
            </w:r>
            <w:proofErr w:type="spellEnd"/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y Literario</w:t>
            </w:r>
            <w:r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3902C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="003902CD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Nombramiento -</w:t>
            </w:r>
            <w:r w:rsid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Noviembre (2021)</w:t>
            </w:r>
            <w:r w:rsidR="00DB295C" w:rsidRPr="003902C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="00DB295C"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DB295C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Sede principal en </w:t>
            </w:r>
            <w:proofErr w:type="spellStart"/>
            <w:r w:rsidR="00DB295C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Argetina</w:t>
            </w:r>
            <w:proofErr w:type="spellEnd"/>
            <w:r w:rsidR="00DB295C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F02886" w:rsidRPr="003902CD" w:rsidRDefault="001D6C66" w:rsidP="003902CD">
            <w:pPr>
              <w:pStyle w:val="Listaconvietas"/>
              <w:rPr>
                <w:rFonts w:ascii="Batang" w:eastAsia="Batang" w:hAnsi="Batang"/>
                <w:b/>
                <w:color w:val="FF0000"/>
                <w:sz w:val="24"/>
                <w:szCs w:val="24"/>
              </w:rPr>
            </w:pPr>
            <w:r w:rsidRPr="003902CD">
              <w:rPr>
                <w:rFonts w:ascii="Batang" w:eastAsia="Batang" w:hAnsi="Batang"/>
                <w:b/>
                <w:color w:val="FF0000"/>
                <w:sz w:val="24"/>
                <w:szCs w:val="24"/>
              </w:rPr>
              <w:t>FORMACIÓN ACADÉMICA</w:t>
            </w:r>
            <w:r w:rsidR="003902CD">
              <w:rPr>
                <w:rFonts w:ascii="Batang" w:eastAsia="Batang" w:hAnsi="Batang"/>
                <w:b/>
                <w:color w:val="FF0000"/>
                <w:sz w:val="24"/>
                <w:szCs w:val="24"/>
              </w:rPr>
              <w:t xml:space="preserve">. </w:t>
            </w:r>
            <w:r w:rsidRPr="003902CD">
              <w:rPr>
                <w:rFonts w:ascii="Batang" w:eastAsia="Batang" w:hAnsi="Batang"/>
                <w:b/>
                <w:color w:val="FF0000"/>
                <w:sz w:val="24"/>
                <w:szCs w:val="24"/>
              </w:rPr>
              <w:t xml:space="preserve"> </w:t>
            </w:r>
          </w:p>
          <w:p w:rsidR="003902CD" w:rsidRDefault="00F02886" w:rsidP="003902CD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Universidad Privada Abierta Latinoamericana </w:t>
            </w:r>
            <w:r w:rsidR="003902CD">
              <w:rPr>
                <w:rFonts w:ascii="Batang" w:eastAsia="Batang" w:hAnsi="Batang" w:cs="Arial"/>
                <w:sz w:val="24"/>
                <w:szCs w:val="24"/>
              </w:rPr>
              <w:t>(</w:t>
            </w:r>
            <w:proofErr w:type="spellStart"/>
            <w:r w:rsidR="003902CD">
              <w:rPr>
                <w:rFonts w:ascii="Batang" w:eastAsia="Batang" w:hAnsi="Batang" w:cs="Arial"/>
                <w:sz w:val="24"/>
                <w:szCs w:val="24"/>
              </w:rPr>
              <w:t>UPAL</w:t>
            </w:r>
            <w:proofErr w:type="spellEnd"/>
            <w:r w:rsidR="003902CD">
              <w:rPr>
                <w:rFonts w:ascii="Batang" w:eastAsia="Batang" w:hAnsi="Batang" w:cs="Arial"/>
                <w:sz w:val="24"/>
                <w:szCs w:val="24"/>
              </w:rPr>
              <w:t xml:space="preserve">) </w:t>
            </w:r>
            <w:r w:rsidRPr="003902CD">
              <w:rPr>
                <w:rFonts w:ascii="Batang" w:eastAsia="Batang" w:hAnsi="Batang" w:cs="Arial"/>
                <w:sz w:val="24"/>
                <w:szCs w:val="24"/>
              </w:rPr>
              <w:t>Oruro</w:t>
            </w:r>
          </w:p>
          <w:p w:rsidR="003902CD" w:rsidRDefault="00F02886" w:rsidP="003902CD">
            <w:pPr>
              <w:pStyle w:val="Nombredelaescuela"/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/>
                <w:bCs w:val="0"/>
                <w:color w:val="auto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b w:val="0"/>
                <w:sz w:val="24"/>
                <w:szCs w:val="24"/>
              </w:rPr>
              <w:t>Carrera de Psicología</w:t>
            </w: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3902C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Lic. en </w:t>
            </w:r>
            <w:proofErr w:type="gramStart"/>
            <w:r w:rsidRPr="003902C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Psicología.(</w:t>
            </w:r>
            <w:proofErr w:type="gramEnd"/>
            <w:r w:rsidRPr="003902C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2016)</w:t>
            </w:r>
            <w:r w:rsidR="003902CD">
              <w:rPr>
                <w:rStyle w:val="Textoennegrita"/>
                <w:rFonts w:ascii="Batang" w:eastAsia="Batang" w:hAnsi="Batang" w:cs="Arial"/>
                <w:b/>
                <w:bCs w:val="0"/>
                <w:color w:val="auto"/>
                <w:sz w:val="24"/>
                <w:szCs w:val="24"/>
              </w:rPr>
              <w:t>.</w:t>
            </w:r>
          </w:p>
          <w:p w:rsidR="003C3582" w:rsidRDefault="00F02886" w:rsidP="003C3582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sz w:val="24"/>
                <w:szCs w:val="24"/>
              </w:rPr>
              <w:t>Centro de Educación Altern</w:t>
            </w:r>
            <w:r w:rsidR="003902CD">
              <w:rPr>
                <w:rFonts w:ascii="Batang" w:eastAsia="Batang" w:hAnsi="Batang" w:cs="Arial"/>
                <w:sz w:val="24"/>
                <w:szCs w:val="24"/>
              </w:rPr>
              <w:t xml:space="preserve">ativa “Carmen Guzmán de </w:t>
            </w:r>
            <w:proofErr w:type="gramStart"/>
            <w:r w:rsidR="003902CD">
              <w:rPr>
                <w:rFonts w:ascii="Batang" w:eastAsia="Batang" w:hAnsi="Batang" w:cs="Arial"/>
                <w:sz w:val="24"/>
                <w:szCs w:val="24"/>
              </w:rPr>
              <w:t>Mier ”</w:t>
            </w:r>
            <w:proofErr w:type="gramEnd"/>
            <w:r w:rsidR="003902C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3902CD">
              <w:rPr>
                <w:rFonts w:ascii="Batang" w:eastAsia="Batang" w:hAnsi="Batang" w:cs="Arial"/>
                <w:sz w:val="24"/>
                <w:szCs w:val="24"/>
              </w:rPr>
              <w:t>Oruro</w:t>
            </w:r>
          </w:p>
          <w:p w:rsidR="001B7CE0" w:rsidRPr="003C3582" w:rsidRDefault="00F02886" w:rsidP="003C3582">
            <w:pPr>
              <w:pStyle w:val="Nombredelaescuela"/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/>
                <w:bCs w:val="0"/>
                <w:color w:val="auto"/>
                <w:sz w:val="24"/>
                <w:szCs w:val="24"/>
              </w:rPr>
            </w:pPr>
            <w:r w:rsidRPr="003C3582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Carrera de Turismo y </w:t>
            </w:r>
            <w:proofErr w:type="gramStart"/>
            <w:r w:rsidRPr="003C3582">
              <w:rPr>
                <w:rFonts w:ascii="Batang" w:eastAsia="Batang" w:hAnsi="Batang" w:cs="Arial"/>
                <w:b w:val="0"/>
                <w:sz w:val="24"/>
                <w:szCs w:val="24"/>
              </w:rPr>
              <w:t>Hotelería</w:t>
            </w:r>
            <w:r w:rsidRPr="003C3582">
              <w:rPr>
                <w:rFonts w:ascii="Batang" w:eastAsia="Batang" w:hAnsi="Batang" w:cs="Arial"/>
                <w:sz w:val="24"/>
                <w:szCs w:val="24"/>
              </w:rPr>
              <w:t xml:space="preserve">  </w:t>
            </w:r>
            <w:r w:rsidRPr="003C3582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Pr="003C3582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3C3582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Técnico Medio en Turismo y </w:t>
            </w:r>
          </w:p>
          <w:p w:rsidR="00F02886" w:rsidRDefault="001B7CE0" w:rsidP="001B7CE0">
            <w:pPr>
              <w:pStyle w:val="Listaconvietas"/>
              <w:numPr>
                <w:ilvl w:val="0"/>
                <w:numId w:val="0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             </w:t>
            </w:r>
            <w:r w:rsidR="00F02886"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Hotelería (2017)</w:t>
            </w:r>
            <w:r w:rsid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3902CD" w:rsidRDefault="003902CD" w:rsidP="003902C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3902CD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Departamento de idiomas nativos y Lenguas </w:t>
            </w:r>
            <w:proofErr w:type="gramStart"/>
            <w:r w:rsidRPr="003902CD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Originarios  (</w:t>
            </w:r>
            <w:proofErr w:type="gramEnd"/>
            <w:r w:rsidRPr="003902CD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Facultad de </w:t>
            </w:r>
            <w:proofErr w:type="spellStart"/>
            <w:r w:rsidRPr="003902CD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ANTROPOLOGIA</w:t>
            </w:r>
            <w:r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-UTO</w:t>
            </w:r>
            <w:proofErr w:type="spellEnd"/>
            <w:r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).</w:t>
            </w:r>
          </w:p>
          <w:p w:rsidR="001B7CE0" w:rsidRDefault="003902CD" w:rsidP="001B7CE0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Times New Roman"/>
                <w:color w:val="000000"/>
                <w:sz w:val="24"/>
                <w:szCs w:val="24"/>
              </w:rPr>
            </w:pPr>
            <w:r w:rsidRPr="003902CD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 xml:space="preserve">Técnico Básico en Idioma </w:t>
            </w:r>
            <w:r w:rsidRPr="001B7CE0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QUECHUA</w:t>
            </w:r>
            <w:r w:rsidRPr="003902CD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 xml:space="preserve"> (2017)</w:t>
            </w:r>
            <w:r w:rsidR="001B7CE0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>.</w:t>
            </w:r>
            <w:r w:rsidR="00AE004C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 xml:space="preserve"> </w:t>
            </w:r>
            <w:r w:rsidR="00AE004C" w:rsidRP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Promedio 82</w:t>
            </w:r>
          </w:p>
          <w:p w:rsidR="001B7CE0" w:rsidRPr="001B7CE0" w:rsidRDefault="001B7CE0" w:rsidP="001B7CE0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</w:pPr>
            <w:r w:rsidRPr="001B7CE0">
              <w:rPr>
                <w:rFonts w:ascii="Batang" w:eastAsia="Batang" w:hAnsi="Batang" w:cs="Times New Roman"/>
                <w:b/>
                <w:sz w:val="24"/>
                <w:szCs w:val="24"/>
              </w:rPr>
              <w:t xml:space="preserve">Instituto Técnico </w:t>
            </w:r>
            <w:proofErr w:type="spellStart"/>
            <w:r w:rsidRPr="001B7CE0">
              <w:rPr>
                <w:rFonts w:ascii="Batang" w:eastAsia="Batang" w:hAnsi="Batang" w:cs="Times New Roman"/>
                <w:b/>
                <w:sz w:val="24"/>
                <w:szCs w:val="24"/>
              </w:rPr>
              <w:t>Maranatha</w:t>
            </w:r>
            <w:proofErr w:type="spellEnd"/>
            <w:r w:rsidRPr="001B7CE0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B7CE0">
              <w:rPr>
                <w:rFonts w:ascii="Batang" w:eastAsia="Batang" w:hAnsi="Batang" w:cs="Times New Roman"/>
                <w:b/>
                <w:sz w:val="24"/>
                <w:szCs w:val="24"/>
              </w:rPr>
              <w:t>CEIM</w:t>
            </w:r>
            <w:proofErr w:type="spellEnd"/>
            <w:r w:rsidRPr="001B7CE0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  </w:t>
            </w:r>
          </w:p>
          <w:p w:rsidR="001B7CE0" w:rsidRDefault="001B7CE0" w:rsidP="001B7CE0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Times New Roman"/>
                <w:color w:val="000000"/>
                <w:sz w:val="24"/>
                <w:szCs w:val="24"/>
              </w:rPr>
            </w:pPr>
            <w:r w:rsidRPr="001B7CE0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 xml:space="preserve">Técnico Básico en </w:t>
            </w:r>
            <w:r w:rsidRPr="001B7CE0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Diseño </w:t>
            </w:r>
            <w:proofErr w:type="spellStart"/>
            <w:r w:rsidRPr="001B7CE0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Grafico</w:t>
            </w:r>
            <w:proofErr w:type="spellEnd"/>
            <w:r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1B7CE0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>(2017)</w:t>
            </w:r>
          </w:p>
          <w:p w:rsidR="001B7CE0" w:rsidRDefault="001B7CE0" w:rsidP="001B7CE0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lastRenderedPageBreak/>
              <w:t xml:space="preserve">CEA “Ramiro </w:t>
            </w:r>
            <w:proofErr w:type="spellStart"/>
            <w:r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Condarco</w:t>
            </w:r>
            <w:proofErr w:type="spellEnd"/>
            <w:r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”</w:t>
            </w:r>
          </w:p>
          <w:p w:rsidR="001B7CE0" w:rsidRDefault="001B7CE0" w:rsidP="001B7CE0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Times New Roman"/>
                <w:color w:val="000000"/>
                <w:sz w:val="24"/>
                <w:szCs w:val="24"/>
              </w:rPr>
            </w:pPr>
            <w:r w:rsidRPr="003902CD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>Técnico Básico en Idioma</w:t>
            </w:r>
            <w:r w:rsidRPr="001B7CE0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 INGLES </w:t>
            </w:r>
            <w:r w:rsidRPr="003902CD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>(</w:t>
            </w:r>
            <w:r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>2019</w:t>
            </w:r>
            <w:r w:rsidRPr="003902CD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>)</w:t>
            </w:r>
            <w:r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>.</w:t>
            </w:r>
          </w:p>
          <w:p w:rsidR="001B7CE0" w:rsidRPr="001B7CE0" w:rsidRDefault="00F02886" w:rsidP="001B7CE0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</w:pPr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Universidad Privada Domingo </w:t>
            </w:r>
            <w:proofErr w:type="spell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Savio</w:t>
            </w:r>
            <w:proofErr w:type="spellEnd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 (</w:t>
            </w:r>
            <w:proofErr w:type="spell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UPDS</w:t>
            </w:r>
            <w:proofErr w:type="spellEnd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), Oruro.</w:t>
            </w:r>
          </w:p>
          <w:p w:rsidR="001B7CE0" w:rsidRDefault="00F02886" w:rsidP="001B7CE0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1B7CE0">
              <w:rPr>
                <w:rFonts w:ascii="Batang" w:eastAsia="Batang" w:hAnsi="Batang" w:cs="Arial"/>
                <w:sz w:val="24"/>
                <w:szCs w:val="24"/>
              </w:rPr>
              <w:t>Diplomado en Docencia Universitaria Basada en Competencias</w:t>
            </w:r>
            <w:r w:rsidR="001B7CE0">
              <w:rPr>
                <w:rStyle w:val="Textoennegrita"/>
                <w:rFonts w:ascii="Batang" w:eastAsia="Batang" w:hAnsi="Batang" w:cs="Times New Roman"/>
                <w:b w:val="0"/>
                <w:bCs w:val="0"/>
                <w:color w:val="000000"/>
                <w:sz w:val="24"/>
                <w:szCs w:val="24"/>
              </w:rPr>
              <w:t xml:space="preserve">. </w:t>
            </w:r>
            <w:proofErr w:type="gramStart"/>
            <w:r w:rsidR="001B7CE0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Po</w:t>
            </w:r>
            <w:r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s</w:t>
            </w:r>
            <w:r w:rsidR="001B7CE0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t</w:t>
            </w:r>
            <w:r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grado.(</w:t>
            </w:r>
            <w:proofErr w:type="gramEnd"/>
            <w:r w:rsidRPr="003902C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2018)</w:t>
            </w:r>
            <w:r w:rsidR="001B7CE0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  <w:r w:rsidR="00AE004C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="00AE004C" w:rsidRP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 Promedio </w:t>
            </w:r>
            <w:r w:rsid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87 (Aprobado con </w:t>
            </w:r>
            <w:proofErr w:type="spellStart"/>
            <w:r w:rsid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distincion</w:t>
            </w:r>
            <w:proofErr w:type="spellEnd"/>
            <w:r w:rsid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)</w:t>
            </w:r>
          </w:p>
          <w:p w:rsidR="001B7CE0" w:rsidRPr="001B7CE0" w:rsidRDefault="00F02886" w:rsidP="001B7CE0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Times New Roman"/>
                <w:color w:val="000000"/>
                <w:sz w:val="24"/>
                <w:szCs w:val="24"/>
              </w:rPr>
            </w:pPr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Centro Cristiano de </w:t>
            </w:r>
            <w:proofErr w:type="gram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Capacitación ”</w:t>
            </w:r>
            <w:proofErr w:type="spell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ADVANCE</w:t>
            </w:r>
            <w:proofErr w:type="spellEnd"/>
            <w:proofErr w:type="gramEnd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”</w:t>
            </w:r>
            <w:r w:rsidR="00DF1FEE"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 </w:t>
            </w:r>
            <w:r w:rsidR="00DF1FEE" w:rsidRPr="003902C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="001B7CE0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="00DF1FEE" w:rsidRPr="003902CD">
              <w:rPr>
                <w:rFonts w:ascii="Batang" w:eastAsia="Batang" w:hAnsi="Batang" w:cs="Arial"/>
                <w:sz w:val="24"/>
                <w:szCs w:val="24"/>
              </w:rPr>
              <w:t xml:space="preserve">Sede Venezuela </w:t>
            </w:r>
            <w:r w:rsidRPr="001B7CE0">
              <w:rPr>
                <w:rFonts w:ascii="Batang" w:eastAsia="Batang" w:hAnsi="Batang" w:cs="Arial"/>
                <w:sz w:val="24"/>
                <w:szCs w:val="24"/>
              </w:rPr>
              <w:t>Diplomado en Terapia Familiar Sistémica (</w:t>
            </w:r>
            <w:proofErr w:type="spellStart"/>
            <w:r w:rsidRPr="001B7CE0">
              <w:rPr>
                <w:rFonts w:ascii="Batang" w:eastAsia="Batang" w:hAnsi="Batang" w:cs="Arial"/>
                <w:sz w:val="24"/>
                <w:szCs w:val="24"/>
              </w:rPr>
              <w:t>Potsgrado</w:t>
            </w:r>
            <w:proofErr w:type="spellEnd"/>
            <w:r w:rsidRPr="001B7CE0">
              <w:rPr>
                <w:rFonts w:ascii="Batang" w:eastAsia="Batang" w:hAnsi="Batang" w:cs="Arial"/>
                <w:sz w:val="24"/>
                <w:szCs w:val="24"/>
              </w:rPr>
              <w:t xml:space="preserve">) </w:t>
            </w:r>
            <w:r w:rsidR="00FD4BD5" w:rsidRPr="001B7CE0">
              <w:rPr>
                <w:rFonts w:ascii="Batang" w:eastAsia="Batang" w:hAnsi="Batang" w:cs="Arial"/>
                <w:sz w:val="24"/>
                <w:szCs w:val="24"/>
              </w:rPr>
              <w:t>2020</w:t>
            </w:r>
            <w:r w:rsidR="00D11D57" w:rsidRPr="001B7CE0">
              <w:rPr>
                <w:rFonts w:ascii="Batang" w:eastAsia="Batang" w:hAnsi="Batang" w:cs="Arial"/>
                <w:sz w:val="24"/>
                <w:szCs w:val="24"/>
              </w:rPr>
              <w:t>.</w:t>
            </w:r>
            <w:r w:rsidR="00AE004C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="00AE004C" w:rsidRP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 Promedio </w:t>
            </w:r>
            <w:r w:rsid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98 (Aprobado con </w:t>
            </w:r>
            <w:proofErr w:type="spellStart"/>
            <w:r w:rsid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distincion</w:t>
            </w:r>
            <w:proofErr w:type="spellEnd"/>
            <w:r w:rsid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)</w:t>
            </w:r>
          </w:p>
          <w:p w:rsidR="001B7CE0" w:rsidRDefault="00D11D57" w:rsidP="001B7CE0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Times New Roman"/>
                <w:color w:val="000000"/>
                <w:sz w:val="24"/>
                <w:szCs w:val="24"/>
              </w:rPr>
            </w:pPr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Centro Cristiano de </w:t>
            </w:r>
            <w:proofErr w:type="gram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Capacitación ”</w:t>
            </w:r>
            <w:proofErr w:type="spell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ADVANCE</w:t>
            </w:r>
            <w:proofErr w:type="spellEnd"/>
            <w:proofErr w:type="gramEnd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”</w:t>
            </w:r>
            <w:r w:rsidR="00DF1FEE" w:rsidRPr="001B7CE0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="00DF1FEE" w:rsidRPr="001B7CE0">
              <w:rPr>
                <w:rFonts w:ascii="Batang" w:eastAsia="Batang" w:hAnsi="Batang" w:cs="Arial"/>
                <w:sz w:val="24"/>
                <w:szCs w:val="24"/>
              </w:rPr>
              <w:t>Sede Venezuela</w:t>
            </w:r>
          </w:p>
          <w:p w:rsidR="001B7CE0" w:rsidRPr="00AE004C" w:rsidRDefault="00D11D57" w:rsidP="00AE004C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Times New Roman"/>
                <w:color w:val="000000"/>
                <w:sz w:val="24"/>
                <w:szCs w:val="24"/>
              </w:rPr>
            </w:pPr>
            <w:r w:rsidRPr="001B7CE0">
              <w:rPr>
                <w:rFonts w:ascii="Batang" w:eastAsia="Batang" w:hAnsi="Batang" w:cs="Arial"/>
                <w:sz w:val="24"/>
                <w:szCs w:val="24"/>
              </w:rPr>
              <w:t xml:space="preserve">Diplomado en </w:t>
            </w:r>
            <w:r w:rsidR="00F95618" w:rsidRPr="001B7CE0">
              <w:rPr>
                <w:rFonts w:ascii="Batang" w:eastAsia="Batang" w:hAnsi="Batang" w:cs="Arial"/>
                <w:sz w:val="24"/>
                <w:szCs w:val="24"/>
              </w:rPr>
              <w:t>Diagnóstico</w:t>
            </w:r>
            <w:r w:rsidRPr="001B7CE0">
              <w:rPr>
                <w:rFonts w:ascii="Batang" w:eastAsia="Batang" w:hAnsi="Batang" w:cs="Arial"/>
                <w:sz w:val="24"/>
                <w:szCs w:val="24"/>
              </w:rPr>
              <w:t xml:space="preserve"> y Tratamiento del Trastorno Generalizado de Ansiedad (</w:t>
            </w:r>
            <w:proofErr w:type="spellStart"/>
            <w:r w:rsidRPr="001B7CE0">
              <w:rPr>
                <w:rFonts w:ascii="Batang" w:eastAsia="Batang" w:hAnsi="Batang" w:cs="Arial"/>
                <w:sz w:val="24"/>
                <w:szCs w:val="24"/>
              </w:rPr>
              <w:t>Potsgrado</w:t>
            </w:r>
            <w:proofErr w:type="spellEnd"/>
            <w:r w:rsidRPr="001B7CE0">
              <w:rPr>
                <w:rFonts w:ascii="Batang" w:eastAsia="Batang" w:hAnsi="Batang" w:cs="Arial"/>
                <w:sz w:val="24"/>
                <w:szCs w:val="24"/>
              </w:rPr>
              <w:t>) 2020</w:t>
            </w:r>
            <w:r w:rsidR="00071186" w:rsidRPr="001B7CE0">
              <w:rPr>
                <w:rFonts w:ascii="Batang" w:eastAsia="Batang" w:hAnsi="Batang" w:cs="Arial"/>
                <w:sz w:val="24"/>
                <w:szCs w:val="24"/>
              </w:rPr>
              <w:t>.</w:t>
            </w:r>
            <w:r w:rsidR="00AE004C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="00AE004C" w:rsidRP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 Promedio </w:t>
            </w:r>
            <w:r w:rsid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98 (Aprobado con </w:t>
            </w:r>
            <w:proofErr w:type="spellStart"/>
            <w:r w:rsid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distincion</w:t>
            </w:r>
            <w:proofErr w:type="spellEnd"/>
            <w:r w:rsid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)</w:t>
            </w:r>
          </w:p>
          <w:p w:rsidR="001B7CE0" w:rsidRDefault="00DB295C" w:rsidP="001B7CE0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INFODECH</w:t>
            </w:r>
            <w:proofErr w:type="spellEnd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 (Instituto de </w:t>
            </w:r>
            <w:proofErr w:type="spell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Investigacion</w:t>
            </w:r>
            <w:proofErr w:type="spellEnd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, </w:t>
            </w:r>
            <w:proofErr w:type="spell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Formacion</w:t>
            </w:r>
            <w:proofErr w:type="spellEnd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 y Desarrollo en Ciencias Humanas CUSCO</w:t>
            </w:r>
            <w:r w:rsid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 </w:t>
            </w:r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- </w:t>
            </w:r>
            <w:proofErr w:type="spell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PERU</w:t>
            </w:r>
            <w:proofErr w:type="spellEnd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)</w:t>
            </w:r>
            <w:r w:rsidR="001B7CE0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.</w:t>
            </w:r>
          </w:p>
          <w:p w:rsidR="001B7CE0" w:rsidRDefault="00DB295C" w:rsidP="001B7CE0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r w:rsidRPr="001B7CE0">
              <w:rPr>
                <w:rFonts w:ascii="Batang" w:eastAsia="Batang" w:hAnsi="Batang" w:cs="Arial"/>
                <w:sz w:val="24"/>
                <w:szCs w:val="24"/>
              </w:rPr>
              <w:t>Diplomado en Terapia Cognitiva Conductual, aplicada al Trastorno de Ansiedad (P</w:t>
            </w:r>
            <w:r w:rsidR="005842CC" w:rsidRPr="001B7CE0">
              <w:rPr>
                <w:rFonts w:ascii="Batang" w:eastAsia="Batang" w:hAnsi="Batang" w:cs="Arial"/>
                <w:sz w:val="24"/>
                <w:szCs w:val="24"/>
              </w:rPr>
              <w:t>ost</w:t>
            </w:r>
            <w:r w:rsidRPr="001B7CE0">
              <w:rPr>
                <w:rFonts w:ascii="Batang" w:eastAsia="Batang" w:hAnsi="Batang" w:cs="Arial"/>
                <w:sz w:val="24"/>
                <w:szCs w:val="24"/>
              </w:rPr>
              <w:t>grado) 2022.</w:t>
            </w:r>
          </w:p>
          <w:p w:rsidR="001B7CE0" w:rsidRDefault="00DB295C" w:rsidP="001B7CE0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ICAEEP</w:t>
            </w:r>
            <w:proofErr w:type="spellEnd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 (Instituto de capacitación y estudios Especializados</w:t>
            </w:r>
            <w:r w:rsidR="00DF1FEE"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 en </w:t>
            </w:r>
            <w:proofErr w:type="spellStart"/>
            <w:r w:rsidR="00DF1FEE" w:rsidRPr="001B7CE0">
              <w:rPr>
                <w:rFonts w:ascii="Batang" w:eastAsia="Batang" w:hAnsi="Batang" w:cs="Arial"/>
                <w:b/>
                <w:sz w:val="24"/>
                <w:szCs w:val="24"/>
              </w:rPr>
              <w:t>Psicologia</w:t>
            </w:r>
            <w:proofErr w:type="spellEnd"/>
            <w:r w:rsidR="00DF1FEE"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 A.C. Veracruz- </w:t>
            </w:r>
            <w:proofErr w:type="spellStart"/>
            <w:r w:rsidR="00DF1FEE" w:rsidRPr="001B7CE0">
              <w:rPr>
                <w:rFonts w:ascii="Batang" w:eastAsia="Batang" w:hAnsi="Batang" w:cs="Arial"/>
                <w:b/>
                <w:sz w:val="24"/>
                <w:szCs w:val="24"/>
              </w:rPr>
              <w:t>Mexico</w:t>
            </w:r>
            <w:proofErr w:type="spellEnd"/>
            <w:r w:rsidR="00DF1FEE" w:rsidRPr="001B7CE0">
              <w:rPr>
                <w:rFonts w:ascii="Batang" w:eastAsia="Batang" w:hAnsi="Batang" w:cs="Arial"/>
                <w:b/>
                <w:sz w:val="24"/>
                <w:szCs w:val="24"/>
              </w:rPr>
              <w:t>)</w:t>
            </w:r>
            <w:r w:rsidR="001B7CE0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.</w:t>
            </w:r>
          </w:p>
          <w:p w:rsidR="001B7CE0" w:rsidRDefault="00DF1FEE" w:rsidP="001B7CE0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r w:rsidRPr="001B7CE0">
              <w:rPr>
                <w:rFonts w:ascii="Batang" w:eastAsia="Batang" w:hAnsi="Batang" w:cs="Arial"/>
                <w:sz w:val="24"/>
                <w:szCs w:val="24"/>
              </w:rPr>
              <w:t xml:space="preserve">Diplomado en Terapia </w:t>
            </w:r>
            <w:r w:rsidR="005842CC" w:rsidRPr="001B7CE0">
              <w:rPr>
                <w:rFonts w:ascii="Batang" w:eastAsia="Batang" w:hAnsi="Batang" w:cs="Arial"/>
                <w:sz w:val="24"/>
                <w:szCs w:val="24"/>
              </w:rPr>
              <w:t>Racional Emotiva Conductual (Po</w:t>
            </w:r>
            <w:r w:rsidRPr="001B7CE0">
              <w:rPr>
                <w:rFonts w:ascii="Batang" w:eastAsia="Batang" w:hAnsi="Batang" w:cs="Arial"/>
                <w:sz w:val="24"/>
                <w:szCs w:val="24"/>
              </w:rPr>
              <w:t>s</w:t>
            </w:r>
            <w:r w:rsidR="005842CC" w:rsidRPr="001B7CE0">
              <w:rPr>
                <w:rFonts w:ascii="Batang" w:eastAsia="Batang" w:hAnsi="Batang" w:cs="Arial"/>
                <w:sz w:val="24"/>
                <w:szCs w:val="24"/>
              </w:rPr>
              <w:t>t</w:t>
            </w:r>
            <w:r w:rsidRPr="001B7CE0">
              <w:rPr>
                <w:rFonts w:ascii="Batang" w:eastAsia="Batang" w:hAnsi="Batang" w:cs="Arial"/>
                <w:sz w:val="24"/>
                <w:szCs w:val="24"/>
              </w:rPr>
              <w:t>grado) 2022.</w:t>
            </w:r>
          </w:p>
          <w:p w:rsidR="00AE004C" w:rsidRPr="00AE004C" w:rsidRDefault="00AE004C" w:rsidP="001B7CE0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b/>
                <w:sz w:val="24"/>
                <w:szCs w:val="24"/>
              </w:rPr>
            </w:pPr>
            <w:r w:rsidRPr="00AE004C">
              <w:rPr>
                <w:rFonts w:ascii="Batang" w:eastAsia="Batang" w:hAnsi="Batang" w:cs="Arial"/>
                <w:b/>
                <w:sz w:val="24"/>
                <w:szCs w:val="24"/>
              </w:rPr>
              <w:t>(Reconocimiento al destacado aprovechamiento)</w:t>
            </w:r>
          </w:p>
          <w:p w:rsidR="00A27399" w:rsidRDefault="005842CC" w:rsidP="00A27399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ICAEEP</w:t>
            </w:r>
            <w:proofErr w:type="spellEnd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 (Instituto de capacitación y estudios Especializados en </w:t>
            </w:r>
            <w:proofErr w:type="spell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Psicologia</w:t>
            </w:r>
            <w:proofErr w:type="spellEnd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 xml:space="preserve"> A.C. Veracruz- </w:t>
            </w:r>
            <w:proofErr w:type="spellStart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Mexico</w:t>
            </w:r>
            <w:proofErr w:type="spellEnd"/>
            <w:r w:rsidRPr="001B7CE0">
              <w:rPr>
                <w:rFonts w:ascii="Batang" w:eastAsia="Batang" w:hAnsi="Batang" w:cs="Arial"/>
                <w:b/>
                <w:sz w:val="24"/>
                <w:szCs w:val="24"/>
              </w:rPr>
              <w:t>)</w:t>
            </w:r>
            <w:r w:rsidR="001B7CE0">
              <w:rPr>
                <w:rFonts w:ascii="Batang" w:eastAsia="Batang" w:hAnsi="Batang" w:cs="Arial"/>
                <w:b/>
                <w:sz w:val="24"/>
                <w:szCs w:val="24"/>
              </w:rPr>
              <w:t>.</w:t>
            </w:r>
          </w:p>
          <w:p w:rsidR="00A27399" w:rsidRPr="003C3582" w:rsidRDefault="005842CC" w:rsidP="003C3582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r w:rsidRPr="00A27399">
              <w:rPr>
                <w:rFonts w:ascii="Batang" w:eastAsia="Batang" w:hAnsi="Batang" w:cs="Arial"/>
                <w:sz w:val="24"/>
                <w:szCs w:val="24"/>
              </w:rPr>
              <w:t xml:space="preserve">Diplomado en </w:t>
            </w:r>
            <w:proofErr w:type="spellStart"/>
            <w:r w:rsidRPr="00A27399">
              <w:rPr>
                <w:rFonts w:ascii="Batang" w:eastAsia="Batang" w:hAnsi="Batang" w:cs="Arial"/>
                <w:sz w:val="24"/>
                <w:szCs w:val="24"/>
              </w:rPr>
              <w:t>Formacion</w:t>
            </w:r>
            <w:proofErr w:type="spellEnd"/>
            <w:r w:rsidRPr="00A27399">
              <w:rPr>
                <w:rFonts w:ascii="Batang" w:eastAsia="Batang" w:hAnsi="Batang" w:cs="Arial"/>
                <w:sz w:val="24"/>
                <w:szCs w:val="24"/>
              </w:rPr>
              <w:t xml:space="preserve"> de P</w:t>
            </w:r>
            <w:r w:rsidR="00A27399">
              <w:rPr>
                <w:rFonts w:ascii="Batang" w:eastAsia="Batang" w:hAnsi="Batang" w:cs="Arial"/>
                <w:sz w:val="24"/>
                <w:szCs w:val="24"/>
              </w:rPr>
              <w:t>sicoterapeutas (Postgrado) 2022</w:t>
            </w:r>
            <w:r w:rsidR="00AE004C" w:rsidRPr="00AE004C">
              <w:rPr>
                <w:rFonts w:ascii="Batang" w:eastAsia="Batang" w:hAnsi="Batang" w:cs="Arial"/>
                <w:b/>
                <w:sz w:val="24"/>
                <w:szCs w:val="24"/>
              </w:rPr>
              <w:t>(Reconocimiento al destacado aprovechamiento)</w:t>
            </w:r>
          </w:p>
          <w:p w:rsidR="00A27399" w:rsidRDefault="005842CC" w:rsidP="00A27399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</w:pPr>
            <w:r w:rsidRPr="00A27399">
              <w:rPr>
                <w:rFonts w:ascii="Batang" w:eastAsia="Batang" w:hAnsi="Batang" w:cs="Arial"/>
                <w:b/>
                <w:sz w:val="24"/>
                <w:szCs w:val="24"/>
              </w:rPr>
              <w:t xml:space="preserve">Universidad Privada Domingo </w:t>
            </w:r>
            <w:proofErr w:type="spellStart"/>
            <w:r w:rsidRPr="00A27399">
              <w:rPr>
                <w:rFonts w:ascii="Batang" w:eastAsia="Batang" w:hAnsi="Batang" w:cs="Arial"/>
                <w:b/>
                <w:sz w:val="24"/>
                <w:szCs w:val="24"/>
              </w:rPr>
              <w:t>Savio</w:t>
            </w:r>
            <w:proofErr w:type="spellEnd"/>
            <w:r w:rsidRPr="00A27399">
              <w:rPr>
                <w:rFonts w:ascii="Batang" w:eastAsia="Batang" w:hAnsi="Batang" w:cs="Arial"/>
                <w:b/>
                <w:sz w:val="24"/>
                <w:szCs w:val="24"/>
              </w:rPr>
              <w:t xml:space="preserve"> (</w:t>
            </w:r>
            <w:proofErr w:type="spellStart"/>
            <w:r w:rsidRPr="00A27399">
              <w:rPr>
                <w:rFonts w:ascii="Batang" w:eastAsia="Batang" w:hAnsi="Batang" w:cs="Arial"/>
                <w:b/>
                <w:sz w:val="24"/>
                <w:szCs w:val="24"/>
              </w:rPr>
              <w:t>UPDS</w:t>
            </w:r>
            <w:proofErr w:type="spellEnd"/>
            <w:r w:rsidRPr="00A27399">
              <w:rPr>
                <w:rFonts w:ascii="Batang" w:eastAsia="Batang" w:hAnsi="Batang" w:cs="Arial"/>
                <w:b/>
                <w:sz w:val="24"/>
                <w:szCs w:val="24"/>
              </w:rPr>
              <w:t>) Oruro.</w:t>
            </w:r>
          </w:p>
          <w:p w:rsidR="00A27399" w:rsidRPr="00A27399" w:rsidRDefault="00A27399" w:rsidP="00A27399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</w:pPr>
            <w:r w:rsidRPr="00A27399">
              <w:rPr>
                <w:rFonts w:ascii="Batang" w:eastAsia="Batang" w:hAnsi="Batang" w:cs="Arial"/>
                <w:sz w:val="24"/>
                <w:szCs w:val="24"/>
              </w:rPr>
              <w:t xml:space="preserve">Diplomado en </w:t>
            </w:r>
            <w:proofErr w:type="spellStart"/>
            <w:r w:rsidRPr="00A27399">
              <w:rPr>
                <w:rFonts w:ascii="Batang" w:eastAsia="Batang" w:hAnsi="Batang" w:cs="Arial"/>
                <w:sz w:val="24"/>
                <w:szCs w:val="24"/>
              </w:rPr>
              <w:t>Psicologia</w:t>
            </w:r>
            <w:proofErr w:type="spellEnd"/>
            <w:r w:rsidRPr="00A27399">
              <w:rPr>
                <w:rFonts w:ascii="Batang" w:eastAsia="Batang" w:hAnsi="Batang" w:cs="Arial"/>
                <w:sz w:val="24"/>
                <w:szCs w:val="24"/>
              </w:rPr>
              <w:t xml:space="preserve"> Forense (Postgrado) 2022.</w:t>
            </w:r>
            <w:r w:rsidR="00AE004C">
              <w:rPr>
                <w:rFonts w:ascii="Batang" w:eastAsia="Batang" w:hAnsi="Batang" w:cs="Arial"/>
                <w:sz w:val="24"/>
                <w:szCs w:val="24"/>
              </w:rPr>
              <w:t xml:space="preserve">  </w:t>
            </w:r>
            <w:r w:rsidR="005D77C4" w:rsidRPr="00AE004C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 Promedio </w:t>
            </w:r>
            <w:r w:rsidR="005D77C4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 xml:space="preserve">90 (Aprobado con distinción </w:t>
            </w:r>
            <w:proofErr w:type="spellStart"/>
            <w:r w:rsidR="005D77C4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maxima</w:t>
            </w:r>
            <w:proofErr w:type="spellEnd"/>
            <w:r w:rsidR="005D77C4">
              <w:rPr>
                <w:rFonts w:ascii="Batang" w:eastAsia="Batang" w:hAnsi="Batang" w:cs="Times New Roman"/>
                <w:b/>
                <w:color w:val="000000"/>
                <w:sz w:val="24"/>
                <w:szCs w:val="24"/>
              </w:rPr>
              <w:t>)</w:t>
            </w:r>
          </w:p>
          <w:p w:rsidR="00A27399" w:rsidRDefault="00A27399" w:rsidP="00A27399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proofErr w:type="spellStart"/>
            <w:r>
              <w:rPr>
                <w:rFonts w:ascii="Batang" w:eastAsia="Batang" w:hAnsi="Batang" w:cs="Arial"/>
                <w:sz w:val="24"/>
                <w:szCs w:val="24"/>
              </w:rPr>
              <w:t>Fundacion</w:t>
            </w:r>
            <w:proofErr w:type="spellEnd"/>
            <w:r>
              <w:rPr>
                <w:rFonts w:ascii="Batang" w:eastAsia="Batang" w:hAnsi="Batang" w:cs="Arial"/>
                <w:sz w:val="24"/>
                <w:szCs w:val="24"/>
              </w:rPr>
              <w:t xml:space="preserve"> Wall-</w:t>
            </w:r>
            <w:r w:rsidR="00B61AB6" w:rsidRPr="003902CD">
              <w:rPr>
                <w:rFonts w:ascii="Batang" w:eastAsia="Batang" w:hAnsi="Batang" w:cs="Arial"/>
                <w:sz w:val="24"/>
                <w:szCs w:val="24"/>
              </w:rPr>
              <w:t xml:space="preserve">Universidad Gabriel Rene Moreno. </w:t>
            </w:r>
          </w:p>
          <w:p w:rsidR="00A27399" w:rsidRPr="007F3916" w:rsidRDefault="00A27399" w:rsidP="007F3916">
            <w:pPr>
              <w:pStyle w:val="Nombredelaescuela"/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Diplomado en </w:t>
            </w:r>
            <w:proofErr w:type="spell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Educacion</w:t>
            </w:r>
            <w:proofErr w:type="spellEnd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en </w:t>
            </w:r>
            <w:proofErr w:type="spell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Prevencion</w:t>
            </w:r>
            <w:proofErr w:type="spellEnd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Prenatal en Discapacidades (Postgrado) 2022.</w:t>
            </w:r>
            <w:r w:rsidR="007F3916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="007F3916" w:rsidRPr="005D77C4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 xml:space="preserve"> Record de P</w:t>
            </w:r>
            <w:r w:rsidR="007F3916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>royecto aprobado</w:t>
            </w:r>
            <w:r w:rsidR="007F3916" w:rsidRPr="005D77C4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 xml:space="preserve"> </w:t>
            </w:r>
            <w:r w:rsidR="007F3916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>actual 80</w:t>
            </w:r>
          </w:p>
          <w:p w:rsidR="00A27399" w:rsidRDefault="00A27399" w:rsidP="00A27399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Universidad Nacional Siglo XX. </w:t>
            </w:r>
          </w:p>
          <w:p w:rsidR="005D77C4" w:rsidRDefault="00B61AB6" w:rsidP="00A27399">
            <w:pPr>
              <w:pStyle w:val="Nombredelaescuela"/>
              <w:spacing w:line="276" w:lineRule="auto"/>
              <w:ind w:left="1080"/>
              <w:rPr>
                <w:rFonts w:ascii="Batang" w:eastAsia="Batang" w:hAnsi="Batang" w:cs="Times New Roman"/>
                <w:b w:val="0"/>
                <w:color w:val="000000"/>
                <w:sz w:val="24"/>
                <w:szCs w:val="24"/>
              </w:rPr>
            </w:pPr>
            <w:proofErr w:type="spell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Maestria</w:t>
            </w:r>
            <w:proofErr w:type="spellEnd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en </w:t>
            </w:r>
            <w:proofErr w:type="spell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Psicologia</w:t>
            </w:r>
            <w:proofErr w:type="spellEnd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Juridica</w:t>
            </w:r>
            <w:proofErr w:type="spellEnd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y Forense (Postgrado) 2022.</w:t>
            </w:r>
            <w:r w:rsidR="005D77C4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="005D77C4" w:rsidRPr="00AE004C">
              <w:rPr>
                <w:rFonts w:ascii="Batang" w:eastAsia="Batang" w:hAnsi="Batang" w:cs="Times New Roman"/>
                <w:b w:val="0"/>
                <w:color w:val="000000"/>
                <w:sz w:val="24"/>
                <w:szCs w:val="24"/>
              </w:rPr>
              <w:t xml:space="preserve"> </w:t>
            </w:r>
          </w:p>
          <w:p w:rsidR="00B61AB6" w:rsidRDefault="005D77C4" w:rsidP="00A27399">
            <w:pPr>
              <w:pStyle w:val="Nombredelaescuela"/>
              <w:spacing w:line="276" w:lineRule="auto"/>
              <w:ind w:left="1080"/>
              <w:rPr>
                <w:rFonts w:ascii="Batang" w:eastAsia="Batang" w:hAnsi="Batang" w:cs="Times New Roman"/>
                <w:color w:val="000000"/>
                <w:sz w:val="24"/>
                <w:szCs w:val="24"/>
              </w:rPr>
            </w:pPr>
            <w:r w:rsidRPr="005D77C4"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 xml:space="preserve">Record de Promedio </w:t>
            </w:r>
            <w:r>
              <w:rPr>
                <w:rFonts w:ascii="Batang" w:eastAsia="Batang" w:hAnsi="Batang" w:cs="Times New Roman"/>
                <w:color w:val="000000"/>
                <w:sz w:val="24"/>
                <w:szCs w:val="24"/>
              </w:rPr>
              <w:t xml:space="preserve">actual 95.5 </w:t>
            </w:r>
          </w:p>
          <w:p w:rsidR="003C3582" w:rsidRPr="005D77C4" w:rsidRDefault="003C3582" w:rsidP="00A27399">
            <w:pPr>
              <w:pStyle w:val="Nombredelaescuela"/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</w:p>
          <w:p w:rsidR="00071186" w:rsidRDefault="00A27399" w:rsidP="00A27399">
            <w:pPr>
              <w:pStyle w:val="Listaconvietas"/>
              <w:rPr>
                <w:rFonts w:ascii="Batang" w:eastAsia="Batang" w:hAnsi="Batang"/>
                <w:b/>
                <w:color w:val="FF0000"/>
                <w:sz w:val="24"/>
                <w:szCs w:val="24"/>
              </w:rPr>
            </w:pPr>
            <w:r>
              <w:rPr>
                <w:rFonts w:ascii="Batang" w:eastAsia="Batang" w:hAnsi="Batang"/>
                <w:b/>
                <w:color w:val="FF0000"/>
                <w:sz w:val="24"/>
                <w:szCs w:val="24"/>
              </w:rPr>
              <w:t>EXPERIENCIA LABORAL.</w:t>
            </w:r>
          </w:p>
          <w:p w:rsidR="00A27399" w:rsidRPr="00A27399" w:rsidRDefault="00A27399" w:rsidP="00A27399">
            <w:pPr>
              <w:pStyle w:val="Listaconvietas"/>
              <w:numPr>
                <w:ilvl w:val="0"/>
                <w:numId w:val="0"/>
              </w:numPr>
              <w:ind w:left="360"/>
              <w:rPr>
                <w:rFonts w:ascii="Batang" w:eastAsia="Batang" w:hAnsi="Batang"/>
                <w:b/>
                <w:color w:val="FF0000"/>
                <w:sz w:val="24"/>
                <w:szCs w:val="24"/>
              </w:rPr>
            </w:pPr>
          </w:p>
          <w:p w:rsidR="00A27399" w:rsidRDefault="00071186" w:rsidP="005842CC">
            <w:pPr>
              <w:pStyle w:val="Fechas"/>
              <w:numPr>
                <w:ilvl w:val="1"/>
                <w:numId w:val="3"/>
              </w:numPr>
              <w:jc w:val="both"/>
              <w:rPr>
                <w:rFonts w:ascii="Batang" w:eastAsia="Batang" w:hAnsi="Batang" w:cs="Arial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sz w:val="24"/>
                <w:szCs w:val="24"/>
              </w:rPr>
              <w:lastRenderedPageBreak/>
              <w:t xml:space="preserve">03 de </w:t>
            </w:r>
            <w:proofErr w:type="gramStart"/>
            <w:r w:rsidRPr="003902CD">
              <w:rPr>
                <w:rFonts w:ascii="Batang" w:eastAsia="Batang" w:hAnsi="Batang" w:cs="Arial"/>
                <w:sz w:val="24"/>
                <w:szCs w:val="24"/>
              </w:rPr>
              <w:t>Mayo</w:t>
            </w:r>
            <w:proofErr w:type="gramEnd"/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del 2016 </w:t>
            </w:r>
            <w:r w:rsidRPr="003902CD">
              <w:rPr>
                <w:rFonts w:ascii="Batang" w:eastAsia="Batang" w:hAnsi="Batang" w:cs="Arial"/>
                <w:sz w:val="24"/>
                <w:szCs w:val="24"/>
                <w:lang w:bidi="es-ES"/>
              </w:rPr>
              <w:t xml:space="preserve">– </w:t>
            </w:r>
            <w:r w:rsidRPr="003902CD">
              <w:rPr>
                <w:rFonts w:ascii="Batang" w:eastAsia="Batang" w:hAnsi="Batang" w:cs="Arial"/>
                <w:sz w:val="24"/>
                <w:szCs w:val="24"/>
              </w:rPr>
              <w:t>31 de Diciembre del 2016</w:t>
            </w:r>
          </w:p>
          <w:p w:rsidR="00A27399" w:rsidRDefault="00071186" w:rsidP="00A27399">
            <w:pPr>
              <w:pStyle w:val="Fechas"/>
              <w:ind w:left="1080"/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Educadora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• </w:t>
            </w: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Programa de Atención a la niñez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• </w:t>
            </w: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Gobierno Autónomo Municipal de Oruro.</w:t>
            </w:r>
          </w:p>
          <w:p w:rsidR="00A27399" w:rsidRPr="00A27399" w:rsidRDefault="00071186" w:rsidP="005842CC">
            <w:pPr>
              <w:pStyle w:val="Fechas"/>
              <w:numPr>
                <w:ilvl w:val="1"/>
                <w:numId w:val="3"/>
              </w:numPr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23 de mayo del 2017 </w:t>
            </w:r>
            <w:r w:rsidRPr="003902CD">
              <w:rPr>
                <w:rFonts w:ascii="Batang" w:eastAsia="Batang" w:hAnsi="Batang" w:cs="Arial"/>
                <w:sz w:val="24"/>
                <w:szCs w:val="24"/>
                <w:lang w:bidi="es-ES"/>
              </w:rPr>
              <w:t>–</w:t>
            </w: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31 de </w:t>
            </w:r>
            <w:proofErr w:type="gramStart"/>
            <w:r w:rsidRPr="003902CD">
              <w:rPr>
                <w:rFonts w:ascii="Batang" w:eastAsia="Batang" w:hAnsi="Batang" w:cs="Arial"/>
                <w:sz w:val="24"/>
                <w:szCs w:val="24"/>
              </w:rPr>
              <w:t>Diciembre</w:t>
            </w:r>
            <w:proofErr w:type="gramEnd"/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del 2017</w:t>
            </w:r>
          </w:p>
          <w:p w:rsidR="00A27399" w:rsidRDefault="00071186" w:rsidP="00A27399">
            <w:pPr>
              <w:pStyle w:val="Fechas"/>
              <w:ind w:left="1080"/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Profesional en Ciencias </w:t>
            </w:r>
            <w:proofErr w:type="gram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Sociales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•</w:t>
            </w:r>
            <w:proofErr w:type="gramEnd"/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r w:rsid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Programa de Políticas Sociales de la Niñez y Adolescencia </w:t>
            </w:r>
            <w:r w:rsid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• </w:t>
            </w: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Servicio Departamental de Gestión Social/</w:t>
            </w:r>
            <w:proofErr w:type="spell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SEDEGES</w:t>
            </w:r>
            <w:proofErr w:type="spellEnd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-ORURO</w:t>
            </w:r>
            <w:r w:rsidRPr="00A27399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A27399" w:rsidRPr="00A27399" w:rsidRDefault="00071186" w:rsidP="005842CC">
            <w:pPr>
              <w:pStyle w:val="Fechas"/>
              <w:numPr>
                <w:ilvl w:val="1"/>
                <w:numId w:val="3"/>
              </w:numPr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sz w:val="24"/>
                <w:szCs w:val="24"/>
                <w:lang w:bidi="es-ES"/>
              </w:rPr>
              <w:t xml:space="preserve">01 de </w:t>
            </w:r>
            <w:proofErr w:type="gramStart"/>
            <w:r w:rsidRPr="003902CD">
              <w:rPr>
                <w:rFonts w:ascii="Batang" w:eastAsia="Batang" w:hAnsi="Batang" w:cs="Arial"/>
                <w:sz w:val="24"/>
                <w:szCs w:val="24"/>
                <w:lang w:bidi="es-ES"/>
              </w:rPr>
              <w:t>Abril</w:t>
            </w:r>
            <w:proofErr w:type="gramEnd"/>
            <w:r w:rsidRPr="003902CD">
              <w:rPr>
                <w:rFonts w:ascii="Batang" w:eastAsia="Batang" w:hAnsi="Batang" w:cs="Arial"/>
                <w:sz w:val="24"/>
                <w:szCs w:val="24"/>
                <w:lang w:bidi="es-ES"/>
              </w:rPr>
              <w:t xml:space="preserve"> del 2018 -</w:t>
            </w:r>
            <w:r w:rsidRPr="003902CD">
              <w:rPr>
                <w:rFonts w:ascii="Batang" w:eastAsia="Batang" w:hAnsi="Batang" w:cs="Arial"/>
                <w:sz w:val="24"/>
                <w:szCs w:val="24"/>
              </w:rPr>
              <w:t>28 de febrero del 2019</w:t>
            </w:r>
            <w:r w:rsidR="00A27399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A27399" w:rsidRDefault="00071186" w:rsidP="00A27399">
            <w:pPr>
              <w:pStyle w:val="Fechas"/>
              <w:ind w:left="1080"/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proofErr w:type="gram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Psicóloga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•</w:t>
            </w:r>
            <w:proofErr w:type="gramEnd"/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Programa Departamental de Asistencia Social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• </w:t>
            </w: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Servicio Departamental de Gestión Social/</w:t>
            </w:r>
            <w:proofErr w:type="spell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SEDEGES</w:t>
            </w:r>
            <w:proofErr w:type="spellEnd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-ORURO.</w:t>
            </w:r>
          </w:p>
          <w:p w:rsidR="00A27399" w:rsidRPr="00A27399" w:rsidRDefault="00071186" w:rsidP="005842CC">
            <w:pPr>
              <w:pStyle w:val="Fechas"/>
              <w:numPr>
                <w:ilvl w:val="1"/>
                <w:numId w:val="3"/>
              </w:numPr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sz w:val="24"/>
                <w:szCs w:val="24"/>
                <w:lang w:bidi="es-ES"/>
              </w:rPr>
              <w:t xml:space="preserve">19 de </w:t>
            </w:r>
            <w:proofErr w:type="gramStart"/>
            <w:r w:rsidRPr="003902CD">
              <w:rPr>
                <w:rFonts w:ascii="Batang" w:eastAsia="Batang" w:hAnsi="Batang" w:cs="Arial"/>
                <w:sz w:val="24"/>
                <w:szCs w:val="24"/>
                <w:lang w:bidi="es-ES"/>
              </w:rPr>
              <w:t>Marzo</w:t>
            </w:r>
            <w:proofErr w:type="gramEnd"/>
            <w:r w:rsidRPr="003902CD">
              <w:rPr>
                <w:rFonts w:ascii="Batang" w:eastAsia="Batang" w:hAnsi="Batang" w:cs="Arial"/>
                <w:sz w:val="24"/>
                <w:szCs w:val="24"/>
                <w:lang w:bidi="es-ES"/>
              </w:rPr>
              <w:t xml:space="preserve"> del 2019 –</w:t>
            </w: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30 de octubre del 2019</w:t>
            </w:r>
          </w:p>
          <w:p w:rsidR="00A27399" w:rsidRDefault="00071186" w:rsidP="00A27399">
            <w:pPr>
              <w:pStyle w:val="Fechas"/>
              <w:ind w:left="1080"/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proofErr w:type="gram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Psicóloga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•</w:t>
            </w:r>
            <w:proofErr w:type="gramEnd"/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Defensoría de la Niñez y Adolescencia/ Servicio Legal Integral Municipal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• </w:t>
            </w:r>
            <w:r w:rsid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Gobierno Municipal de </w:t>
            </w:r>
            <w:proofErr w:type="spellStart"/>
            <w:r w:rsidR="00A27399">
              <w:rPr>
                <w:rFonts w:ascii="Batang" w:eastAsia="Batang" w:hAnsi="Batang" w:cs="Arial"/>
                <w:b w:val="0"/>
                <w:sz w:val="24"/>
                <w:szCs w:val="24"/>
              </w:rPr>
              <w:t>Sacaca</w:t>
            </w:r>
            <w:proofErr w:type="spellEnd"/>
            <w:r w:rsid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(Potosí). </w:t>
            </w:r>
          </w:p>
          <w:p w:rsidR="00A27399" w:rsidRPr="00A27399" w:rsidRDefault="00071186" w:rsidP="005842CC">
            <w:pPr>
              <w:pStyle w:val="Fechas"/>
              <w:numPr>
                <w:ilvl w:val="1"/>
                <w:numId w:val="3"/>
              </w:numPr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sz w:val="24"/>
                <w:szCs w:val="24"/>
                <w:lang w:bidi="es-ES"/>
              </w:rPr>
              <w:t xml:space="preserve">17 de </w:t>
            </w:r>
            <w:proofErr w:type="gramStart"/>
            <w:r w:rsidRPr="003902CD">
              <w:rPr>
                <w:rFonts w:ascii="Batang" w:eastAsia="Batang" w:hAnsi="Batang" w:cs="Arial"/>
                <w:sz w:val="24"/>
                <w:szCs w:val="24"/>
                <w:lang w:bidi="es-ES"/>
              </w:rPr>
              <w:t>Diciembre</w:t>
            </w:r>
            <w:proofErr w:type="gramEnd"/>
            <w:r w:rsidRPr="003902CD">
              <w:rPr>
                <w:rFonts w:ascii="Batang" w:eastAsia="Batang" w:hAnsi="Batang" w:cs="Arial"/>
                <w:sz w:val="24"/>
                <w:szCs w:val="24"/>
                <w:lang w:bidi="es-ES"/>
              </w:rPr>
              <w:t xml:space="preserve"> del 2019 –</w:t>
            </w: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17 de Diciembre del 2020 </w:t>
            </w:r>
          </w:p>
          <w:p w:rsidR="00A27399" w:rsidRDefault="00071186" w:rsidP="00A27399">
            <w:pPr>
              <w:pStyle w:val="Fechas"/>
              <w:ind w:left="1080"/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Asesora de Desarrollo </w:t>
            </w:r>
            <w:proofErr w:type="gram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Familiar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•</w:t>
            </w:r>
            <w:proofErr w:type="gramEnd"/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Servicio de Fortalecimiento Familiar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ONG </w:t>
            </w: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Aldeas Infantiles SOS Bolivia. </w:t>
            </w:r>
          </w:p>
          <w:p w:rsidR="00A27399" w:rsidRPr="00A27399" w:rsidRDefault="008A439C" w:rsidP="005842CC">
            <w:pPr>
              <w:pStyle w:val="Fechas"/>
              <w:numPr>
                <w:ilvl w:val="1"/>
                <w:numId w:val="3"/>
              </w:numPr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01 de </w:t>
            </w:r>
            <w:proofErr w:type="gramStart"/>
            <w:r w:rsidRPr="003902CD">
              <w:rPr>
                <w:rFonts w:ascii="Batang" w:eastAsia="Batang" w:hAnsi="Batang" w:cs="Arial"/>
                <w:sz w:val="24"/>
                <w:szCs w:val="24"/>
              </w:rPr>
              <w:t>Enero</w:t>
            </w:r>
            <w:proofErr w:type="gramEnd"/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del 2020 al 31 de Diciembre del 2021</w:t>
            </w:r>
          </w:p>
          <w:p w:rsidR="005D77C4" w:rsidRDefault="00A27399" w:rsidP="003C3582">
            <w:pPr>
              <w:pStyle w:val="Fechas"/>
              <w:ind w:left="1080"/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proofErr w:type="spellStart"/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>Psicologa</w:t>
            </w:r>
            <w:proofErr w:type="spellEnd"/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Gabinete </w:t>
            </w:r>
            <w:proofErr w:type="spellStart"/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>Psicologico</w:t>
            </w:r>
            <w:proofErr w:type="spellEnd"/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Privado. </w:t>
            </w:r>
          </w:p>
          <w:p w:rsidR="00A27399" w:rsidRPr="00A27399" w:rsidRDefault="008A439C" w:rsidP="005842CC">
            <w:pPr>
              <w:pStyle w:val="Fechas"/>
              <w:numPr>
                <w:ilvl w:val="1"/>
                <w:numId w:val="3"/>
              </w:numPr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01 de </w:t>
            </w:r>
            <w:proofErr w:type="gramStart"/>
            <w:r w:rsidRPr="003902CD">
              <w:rPr>
                <w:rFonts w:ascii="Batang" w:eastAsia="Batang" w:hAnsi="Batang" w:cs="Arial"/>
                <w:sz w:val="24"/>
                <w:szCs w:val="24"/>
              </w:rPr>
              <w:t>Diciembre</w:t>
            </w:r>
            <w:proofErr w:type="gramEnd"/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al 31 de Diciembre del 2021</w:t>
            </w:r>
          </w:p>
          <w:p w:rsidR="00A27399" w:rsidRDefault="008A439C" w:rsidP="00A27399">
            <w:pPr>
              <w:pStyle w:val="Fechas"/>
              <w:ind w:left="1080"/>
              <w:jc w:val="both"/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</w:pPr>
            <w:proofErr w:type="spell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Psicologa</w:t>
            </w:r>
            <w:proofErr w:type="spellEnd"/>
            <w:r w:rsid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 w:rsid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Juzgados </w:t>
            </w:r>
            <w:proofErr w:type="spell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Publicos</w:t>
            </w:r>
            <w:proofErr w:type="spellEnd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de la Familia Oruro</w:t>
            </w:r>
            <w:r w:rsid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 w:rsid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Concejo de la Magistratura </w:t>
            </w:r>
            <w:r w:rsidR="00A27399"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 w:rsid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proofErr w:type="spellStart"/>
            <w:r w:rsidR="00A27399" w:rsidRPr="00A27399">
              <w:rPr>
                <w:rStyle w:val="Textoennegrita"/>
                <w:rFonts w:ascii="Batang" w:eastAsia="Batang" w:hAnsi="Batang" w:cs="Arial"/>
                <w:color w:val="000000" w:themeColor="text1"/>
                <w:sz w:val="24"/>
                <w:szCs w:val="24"/>
                <w:lang w:bidi="es-ES"/>
              </w:rPr>
              <w:t>Organo</w:t>
            </w:r>
            <w:proofErr w:type="spellEnd"/>
            <w:r w:rsidR="00A27399" w:rsidRPr="00A27399">
              <w:rPr>
                <w:rStyle w:val="Textoennegrita"/>
                <w:rFonts w:ascii="Batang" w:eastAsia="Batang" w:hAnsi="Batang" w:cs="Arial"/>
                <w:color w:val="000000" w:themeColor="text1"/>
                <w:sz w:val="24"/>
                <w:szCs w:val="24"/>
                <w:lang w:bidi="es-ES"/>
              </w:rPr>
              <w:t xml:space="preserve"> Judicial</w:t>
            </w:r>
            <w:r w:rsidR="00A27399"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  <w:t>.</w:t>
            </w:r>
          </w:p>
          <w:p w:rsidR="00A27399" w:rsidRPr="00A27399" w:rsidRDefault="00DF1FEE" w:rsidP="005842CC">
            <w:pPr>
              <w:pStyle w:val="Fechas"/>
              <w:numPr>
                <w:ilvl w:val="1"/>
                <w:numId w:val="3"/>
              </w:numPr>
              <w:jc w:val="both"/>
              <w:rPr>
                <w:rFonts w:ascii="Batang" w:eastAsia="Batang" w:hAnsi="Batang" w:cs="Arial"/>
                <w:bCs/>
                <w:sz w:val="24"/>
                <w:szCs w:val="24"/>
                <w:lang w:bidi="es-ES"/>
              </w:rPr>
            </w:pP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01 de </w:t>
            </w:r>
            <w:proofErr w:type="gramStart"/>
            <w:r w:rsidRPr="003902CD">
              <w:rPr>
                <w:rFonts w:ascii="Batang" w:eastAsia="Batang" w:hAnsi="Batang" w:cs="Arial"/>
                <w:sz w:val="24"/>
                <w:szCs w:val="24"/>
              </w:rPr>
              <w:t>Enero  al</w:t>
            </w:r>
            <w:proofErr w:type="gramEnd"/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 28 de Febrero del 2022</w:t>
            </w:r>
            <w:r w:rsidR="00A27399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A27399" w:rsidRDefault="00A27399" w:rsidP="005D77C4">
            <w:pPr>
              <w:pStyle w:val="Fechas"/>
              <w:ind w:left="1080"/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proofErr w:type="spellStart"/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>Psicologa</w:t>
            </w:r>
            <w:proofErr w:type="spellEnd"/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Gabinete </w:t>
            </w:r>
            <w:proofErr w:type="spellStart"/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>Psicologico</w:t>
            </w:r>
            <w:proofErr w:type="spellEnd"/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Privado.</w:t>
            </w:r>
          </w:p>
          <w:p w:rsidR="00A27399" w:rsidRPr="00A27399" w:rsidRDefault="002F37C3" w:rsidP="00A27399">
            <w:pPr>
              <w:pStyle w:val="Fechas"/>
              <w:numPr>
                <w:ilvl w:val="1"/>
                <w:numId w:val="3"/>
              </w:numPr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10 de </w:t>
            </w:r>
            <w:proofErr w:type="gramStart"/>
            <w:r w:rsidRPr="003902CD">
              <w:rPr>
                <w:rFonts w:ascii="Batang" w:eastAsia="Batang" w:hAnsi="Batang" w:cs="Arial"/>
                <w:sz w:val="24"/>
                <w:szCs w:val="24"/>
              </w:rPr>
              <w:t>Marzo</w:t>
            </w:r>
            <w:proofErr w:type="gramEnd"/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 al 05 de Abril del 2022.</w:t>
            </w:r>
          </w:p>
          <w:p w:rsidR="00A27399" w:rsidRDefault="002F37C3" w:rsidP="00A27399">
            <w:pPr>
              <w:pStyle w:val="Fechas"/>
              <w:ind w:left="1080"/>
              <w:jc w:val="both"/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</w:pP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Docente Universitario</w:t>
            </w:r>
            <w:r w:rsid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Pr="00A27399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A27399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Carrera de </w:t>
            </w:r>
            <w:proofErr w:type="spellStart"/>
            <w:r w:rsidRPr="00A27399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Psicologia</w:t>
            </w:r>
            <w:proofErr w:type="spellEnd"/>
            <w:r w:rsidRPr="00A27399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Pr="00A27399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A27399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Universidad Privada Domingo </w:t>
            </w:r>
            <w:proofErr w:type="spellStart"/>
            <w:r w:rsidRPr="00A27399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Savio</w:t>
            </w:r>
            <w:proofErr w:type="spellEnd"/>
            <w:r w:rsidRPr="00A27399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</w:p>
          <w:p w:rsidR="00A27399" w:rsidRPr="00A27399" w:rsidRDefault="005842CC" w:rsidP="00A27399">
            <w:pPr>
              <w:pStyle w:val="Fechas"/>
              <w:numPr>
                <w:ilvl w:val="1"/>
                <w:numId w:val="3"/>
              </w:numPr>
              <w:jc w:val="both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02 de </w:t>
            </w:r>
            <w:proofErr w:type="gramStart"/>
            <w:r w:rsidRPr="003902CD">
              <w:rPr>
                <w:rFonts w:ascii="Batang" w:eastAsia="Batang" w:hAnsi="Batang" w:cs="Arial"/>
                <w:sz w:val="24"/>
                <w:szCs w:val="24"/>
              </w:rPr>
              <w:t xml:space="preserve">Marzo  </w:t>
            </w:r>
            <w:r w:rsidR="00A27399">
              <w:rPr>
                <w:rFonts w:ascii="Batang" w:eastAsia="Batang" w:hAnsi="Batang" w:cs="Arial"/>
                <w:sz w:val="24"/>
                <w:szCs w:val="24"/>
              </w:rPr>
              <w:t>al</w:t>
            </w:r>
            <w:proofErr w:type="gramEnd"/>
            <w:r w:rsidR="00A27399">
              <w:rPr>
                <w:rFonts w:ascii="Batang" w:eastAsia="Batang" w:hAnsi="Batang" w:cs="Arial"/>
                <w:sz w:val="24"/>
                <w:szCs w:val="24"/>
              </w:rPr>
              <w:t xml:space="preserve"> 31 de Diciembre del </w:t>
            </w:r>
            <w:r w:rsidR="00DF1FEE" w:rsidRPr="003902CD">
              <w:rPr>
                <w:rFonts w:ascii="Batang" w:eastAsia="Batang" w:hAnsi="Batang" w:cs="Arial"/>
                <w:sz w:val="24"/>
                <w:szCs w:val="24"/>
              </w:rPr>
              <w:t>2022</w:t>
            </w:r>
            <w:r w:rsidR="00A27399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A27399" w:rsidRDefault="00A27399" w:rsidP="00A27399">
            <w:pPr>
              <w:pStyle w:val="Fechas"/>
              <w:ind w:left="1080"/>
              <w:jc w:val="both"/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</w:pPr>
            <w:proofErr w:type="spell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Psicologa</w:t>
            </w:r>
            <w:proofErr w:type="spellEnd"/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Juzgados </w:t>
            </w:r>
            <w:proofErr w:type="spell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Publicos</w:t>
            </w:r>
            <w:proofErr w:type="spellEnd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de la Familia Oruro</w:t>
            </w:r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Concejo de la Magistratura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proofErr w:type="spellStart"/>
            <w:r w:rsidRPr="00A27399">
              <w:rPr>
                <w:rStyle w:val="Textoennegrita"/>
                <w:rFonts w:ascii="Batang" w:eastAsia="Batang" w:hAnsi="Batang" w:cs="Arial"/>
                <w:color w:val="000000" w:themeColor="text1"/>
                <w:sz w:val="24"/>
                <w:szCs w:val="24"/>
                <w:lang w:bidi="es-ES"/>
              </w:rPr>
              <w:t>Organo</w:t>
            </w:r>
            <w:proofErr w:type="spellEnd"/>
            <w:r w:rsidRPr="00A27399">
              <w:rPr>
                <w:rStyle w:val="Textoennegrita"/>
                <w:rFonts w:ascii="Batang" w:eastAsia="Batang" w:hAnsi="Batang" w:cs="Arial"/>
                <w:color w:val="000000" w:themeColor="text1"/>
                <w:sz w:val="24"/>
                <w:szCs w:val="24"/>
                <w:lang w:bidi="es-ES"/>
              </w:rPr>
              <w:t xml:space="preserve"> Judicial</w:t>
            </w:r>
            <w:r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  <w:t>.</w:t>
            </w:r>
          </w:p>
          <w:p w:rsidR="00A27399" w:rsidRDefault="00A27399" w:rsidP="00A27399">
            <w:pPr>
              <w:pStyle w:val="Fechas"/>
              <w:numPr>
                <w:ilvl w:val="1"/>
                <w:numId w:val="3"/>
              </w:numPr>
              <w:jc w:val="both"/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</w:pPr>
            <w:r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  <w:t xml:space="preserve">01 de </w:t>
            </w:r>
            <w:proofErr w:type="gramStart"/>
            <w:r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  <w:t>Enero</w:t>
            </w:r>
            <w:proofErr w:type="gramEnd"/>
            <w:r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  <w:t xml:space="preserve"> a</w:t>
            </w:r>
            <w:r w:rsidR="000164BE"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  <w:t>l 15 de Enero 2022</w:t>
            </w:r>
          </w:p>
          <w:p w:rsidR="000164BE" w:rsidRDefault="000164BE" w:rsidP="000164BE">
            <w:pPr>
              <w:pStyle w:val="Fechas"/>
              <w:ind w:left="1080"/>
              <w:jc w:val="both"/>
              <w:rPr>
                <w:rStyle w:val="Textoennegrita"/>
                <w:rFonts w:ascii="Batang" w:eastAsia="Batang" w:hAnsi="Batang" w:cs="Arial"/>
                <w:color w:val="000000" w:themeColor="text1"/>
                <w:sz w:val="24"/>
                <w:szCs w:val="24"/>
                <w:lang w:bidi="es-ES"/>
              </w:rPr>
            </w:pPr>
            <w:r>
              <w:rPr>
                <w:rStyle w:val="Textoennegrita"/>
                <w:rFonts w:ascii="Batang" w:eastAsia="Batang" w:hAnsi="Batang" w:cs="Arial"/>
                <w:color w:val="000000" w:themeColor="text1"/>
                <w:sz w:val="24"/>
                <w:szCs w:val="24"/>
                <w:lang w:bidi="es-ES"/>
              </w:rPr>
              <w:t>Servicio</w:t>
            </w:r>
            <w:r w:rsidRPr="000164BE">
              <w:rPr>
                <w:rStyle w:val="Textoennegrita"/>
                <w:rFonts w:ascii="Batang" w:eastAsia="Batang" w:hAnsi="Batang" w:cs="Arial"/>
                <w:color w:val="000000" w:themeColor="text1"/>
                <w:sz w:val="24"/>
                <w:szCs w:val="24"/>
                <w:lang w:bidi="es-ES"/>
              </w:rPr>
              <w:t xml:space="preserve"> de </w:t>
            </w:r>
            <w:proofErr w:type="spellStart"/>
            <w:r w:rsidRPr="000164BE">
              <w:rPr>
                <w:rStyle w:val="Textoennegrita"/>
                <w:rFonts w:ascii="Batang" w:eastAsia="Batang" w:hAnsi="Batang" w:cs="Arial"/>
                <w:color w:val="000000" w:themeColor="text1"/>
                <w:sz w:val="24"/>
                <w:szCs w:val="24"/>
                <w:lang w:bidi="es-ES"/>
              </w:rPr>
              <w:t>Tutoria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color w:val="000000" w:themeColor="text1"/>
                <w:sz w:val="24"/>
                <w:szCs w:val="24"/>
                <w:lang w:bidi="es-ES"/>
              </w:rPr>
              <w:t xml:space="preserve"> de Tesis de grado</w:t>
            </w:r>
            <w:r>
              <w:rPr>
                <w:rStyle w:val="Textoennegrita"/>
                <w:rFonts w:ascii="Batang" w:eastAsia="Batang" w:hAnsi="Batang" w:cs="Arial"/>
                <w:color w:val="000000" w:themeColor="text1"/>
                <w:sz w:val="24"/>
                <w:szCs w:val="24"/>
                <w:lang w:bidi="es-ES"/>
              </w:rPr>
              <w:t>.</w:t>
            </w:r>
          </w:p>
          <w:p w:rsidR="000164BE" w:rsidRDefault="000164BE" w:rsidP="000164BE">
            <w:pPr>
              <w:pStyle w:val="Fechas"/>
              <w:numPr>
                <w:ilvl w:val="1"/>
                <w:numId w:val="3"/>
              </w:numPr>
              <w:jc w:val="both"/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</w:pPr>
            <w:r w:rsidRPr="000164BE"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  <w:t xml:space="preserve">19 de Enero del 2022 a </w:t>
            </w:r>
            <w:proofErr w:type="gramStart"/>
            <w:r w:rsidRPr="000164BE"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  <w:t>la  fecha</w:t>
            </w:r>
            <w:proofErr w:type="gramEnd"/>
            <w:r w:rsidRPr="000164BE"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  <w:t xml:space="preserve">.   </w:t>
            </w:r>
          </w:p>
          <w:p w:rsidR="000164BE" w:rsidRPr="003C3582" w:rsidRDefault="000164BE" w:rsidP="003C3582">
            <w:pPr>
              <w:pStyle w:val="Fechas"/>
              <w:ind w:left="1080"/>
              <w:jc w:val="both"/>
              <w:rPr>
                <w:rFonts w:ascii="Batang" w:eastAsia="Batang" w:hAnsi="Batang" w:cs="Arial"/>
                <w:bCs/>
                <w:sz w:val="24"/>
                <w:szCs w:val="24"/>
                <w:lang w:bidi="es-ES"/>
              </w:rPr>
            </w:pPr>
            <w:proofErr w:type="spell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Psicologa</w:t>
            </w:r>
            <w:proofErr w:type="spellEnd"/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Juzgados </w:t>
            </w:r>
            <w:proofErr w:type="spellStart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>Publicos</w:t>
            </w:r>
            <w:proofErr w:type="spellEnd"/>
            <w:r w:rsidRPr="00A27399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de la Familia Oruro</w:t>
            </w:r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Concejo de la Magistratura </w:t>
            </w:r>
            <w:r w:rsidRPr="00A27399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proofErr w:type="spellStart"/>
            <w:r w:rsidRPr="00A27399">
              <w:rPr>
                <w:rStyle w:val="Textoennegrita"/>
                <w:rFonts w:ascii="Batang" w:eastAsia="Batang" w:hAnsi="Batang" w:cs="Arial"/>
                <w:color w:val="000000" w:themeColor="text1"/>
                <w:sz w:val="24"/>
                <w:szCs w:val="24"/>
                <w:lang w:bidi="es-ES"/>
              </w:rPr>
              <w:t>Organo</w:t>
            </w:r>
            <w:proofErr w:type="spellEnd"/>
            <w:r w:rsidRPr="00A27399">
              <w:rPr>
                <w:rStyle w:val="Textoennegrita"/>
                <w:rFonts w:ascii="Batang" w:eastAsia="Batang" w:hAnsi="Batang" w:cs="Arial"/>
                <w:color w:val="000000" w:themeColor="text1"/>
                <w:sz w:val="24"/>
                <w:szCs w:val="24"/>
                <w:lang w:bidi="es-ES"/>
              </w:rPr>
              <w:t xml:space="preserve"> Judicial</w:t>
            </w:r>
            <w:r>
              <w:rPr>
                <w:rStyle w:val="Textoennegrita"/>
                <w:rFonts w:ascii="Batang" w:eastAsia="Batang" w:hAnsi="Batang" w:cs="Arial"/>
                <w:b/>
                <w:color w:val="000000" w:themeColor="text1"/>
                <w:sz w:val="24"/>
                <w:szCs w:val="24"/>
                <w:lang w:bidi="es-ES"/>
              </w:rPr>
              <w:t>.</w:t>
            </w:r>
          </w:p>
          <w:p w:rsidR="00F02886" w:rsidRPr="000164BE" w:rsidRDefault="00A33C86" w:rsidP="000164BE">
            <w:pPr>
              <w:pStyle w:val="Listaconvietas"/>
              <w:rPr>
                <w:rFonts w:ascii="Batang" w:eastAsia="Batang" w:hAnsi="Batang"/>
                <w:b/>
                <w:color w:val="F05535" w:themeColor="accent4"/>
                <w:sz w:val="24"/>
                <w:szCs w:val="24"/>
              </w:rPr>
            </w:pPr>
            <w:r w:rsidRPr="000164BE">
              <w:rPr>
                <w:rFonts w:ascii="Batang" w:eastAsia="Batang" w:hAnsi="Batang"/>
                <w:b/>
                <w:color w:val="F05535" w:themeColor="accent4"/>
                <w:sz w:val="24"/>
                <w:szCs w:val="24"/>
              </w:rPr>
              <w:t>GALARDONES.</w:t>
            </w:r>
          </w:p>
          <w:p w:rsidR="000164BE" w:rsidRDefault="00F02886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Premio 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POESIA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 (Ediciones JOTA)</w:t>
            </w:r>
            <w:r w:rsidR="000164BE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0164BE" w:rsidRDefault="00F02886" w:rsidP="000164BE">
            <w:pPr>
              <w:pStyle w:val="Nombredelaescuela"/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</w:pP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Tercer lugar Coautoría </w:t>
            </w:r>
            <w:r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• </w:t>
            </w: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Refugios Verbales (2018) </w:t>
            </w:r>
            <w:r w:rsidR="002F37C3"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• </w:t>
            </w:r>
            <w:proofErr w:type="spellStart"/>
            <w:r w:rsidR="002F37C3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Potosi</w:t>
            </w:r>
            <w:proofErr w:type="spellEnd"/>
            <w:r w:rsidR="002F37C3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-Bolivia</w:t>
            </w:r>
            <w:r w:rsid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>.</w:t>
            </w:r>
          </w:p>
          <w:p w:rsidR="000164BE" w:rsidRPr="000164BE" w:rsidRDefault="00F02886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Premio 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TOYP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 Oruro (Diez Jóvenes Sobresalientes de Oruro)</w:t>
            </w:r>
          </w:p>
          <w:p w:rsidR="000164BE" w:rsidRDefault="00F02886" w:rsidP="000164BE">
            <w:pPr>
              <w:pStyle w:val="Nombredelaescuela"/>
              <w:spacing w:line="276" w:lineRule="auto"/>
              <w:ind w:left="1080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Categoría: Liderazgo Moral y Ambiental (2019)</w:t>
            </w:r>
            <w:r w:rsidR="000164BE">
              <w:rPr>
                <w:rFonts w:ascii="Batang" w:eastAsia="Batang" w:hAnsi="Batang" w:cs="Arial"/>
                <w:b w:val="0"/>
                <w:sz w:val="24"/>
                <w:szCs w:val="24"/>
              </w:rPr>
              <w:t>.</w:t>
            </w:r>
          </w:p>
          <w:p w:rsidR="000164BE" w:rsidRPr="000164BE" w:rsidRDefault="00F02886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Premio 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TOYP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proofErr w:type="gramStart"/>
            <w:r w:rsidRPr="000164BE">
              <w:rPr>
                <w:rFonts w:ascii="Batang" w:eastAsia="Batang" w:hAnsi="Batang" w:cs="Arial"/>
                <w:sz w:val="24"/>
                <w:szCs w:val="24"/>
              </w:rPr>
              <w:t>Bolivia  (</w:t>
            </w:r>
            <w:proofErr w:type="gramEnd"/>
            <w:r w:rsidRPr="000164BE">
              <w:rPr>
                <w:rFonts w:ascii="Batang" w:eastAsia="Batang" w:hAnsi="Batang" w:cs="Arial"/>
                <w:sz w:val="24"/>
                <w:szCs w:val="24"/>
              </w:rPr>
              <w:t>Diez Jóvenes Sobresalientes de Bolivia)</w:t>
            </w:r>
          </w:p>
          <w:p w:rsidR="000164BE" w:rsidRDefault="00F02886" w:rsidP="000164BE">
            <w:pPr>
              <w:pStyle w:val="Nombredelaescuela"/>
              <w:spacing w:line="276" w:lineRule="auto"/>
              <w:ind w:left="1080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lastRenderedPageBreak/>
              <w:t>Categoría: Liderazgo Moral y Ambiental (2019).</w:t>
            </w:r>
          </w:p>
          <w:p w:rsidR="000164BE" w:rsidRPr="000164BE" w:rsidRDefault="00F02886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Premio “Los Reyes de la Tertulia </w:t>
            </w:r>
            <w:proofErr w:type="gramStart"/>
            <w:r w:rsidRPr="000164BE">
              <w:rPr>
                <w:rFonts w:ascii="Batang" w:eastAsia="Batang" w:hAnsi="Batang" w:cs="Arial"/>
                <w:sz w:val="24"/>
                <w:szCs w:val="24"/>
              </w:rPr>
              <w:t>Bolivia ”</w:t>
            </w:r>
            <w:proofErr w:type="gram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 ( Versos desde el Pilcomayo)</w:t>
            </w:r>
            <w:r w:rsidR="000164BE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0164BE" w:rsidRDefault="00F02886" w:rsidP="000164BE">
            <w:pPr>
              <w:pStyle w:val="Nombredelaescuela"/>
              <w:spacing w:line="276" w:lineRule="auto"/>
              <w:ind w:left="1080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Primer </w:t>
            </w:r>
            <w:proofErr w:type="gramStart"/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Lugar  </w:t>
            </w:r>
            <w:r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proofErr w:type="gramEnd"/>
            <w:r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Genero </w:t>
            </w:r>
            <w:proofErr w:type="spellStart"/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Microrrelato</w:t>
            </w:r>
            <w:proofErr w:type="spellEnd"/>
            <w:r w:rsidR="0022170C"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="0022170C"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• </w:t>
            </w:r>
            <w:r w:rsidR="0022170C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Romance Idílico del Pilcomayo</w:t>
            </w:r>
            <w:r w:rsid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 (2020).</w:t>
            </w:r>
          </w:p>
          <w:p w:rsidR="000164BE" w:rsidRDefault="00F02886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Premio </w:t>
            </w:r>
            <w:proofErr w:type="gramStart"/>
            <w:r w:rsidRPr="000164BE">
              <w:rPr>
                <w:rFonts w:ascii="Batang" w:eastAsia="Batang" w:hAnsi="Batang" w:cs="Arial"/>
                <w:sz w:val="24"/>
                <w:szCs w:val="24"/>
              </w:rPr>
              <w:t>“ Renacer</w:t>
            </w:r>
            <w:proofErr w:type="gram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 de las Palabras ” (Instituto</w:t>
            </w:r>
            <w:r w:rsidR="000164BE">
              <w:rPr>
                <w:rFonts w:ascii="Batang" w:eastAsia="Batang" w:hAnsi="Batang" w:cs="Arial"/>
                <w:sz w:val="24"/>
                <w:szCs w:val="24"/>
              </w:rPr>
              <w:t xml:space="preserve">  Cultural </w:t>
            </w:r>
            <w:r w:rsidRPr="000164BE">
              <w:rPr>
                <w:rFonts w:ascii="Batang" w:eastAsia="Batang" w:hAnsi="Batang" w:cs="Arial"/>
                <w:sz w:val="24"/>
                <w:szCs w:val="24"/>
              </w:rPr>
              <w:t>Latinoamericano)</w:t>
            </w:r>
            <w:r w:rsidR="000164BE">
              <w:rPr>
                <w:rFonts w:ascii="Batang" w:eastAsia="Batang" w:hAnsi="Batang" w:cs="Arial"/>
                <w:b w:val="0"/>
                <w:sz w:val="24"/>
                <w:szCs w:val="24"/>
              </w:rPr>
              <w:t>.</w:t>
            </w:r>
          </w:p>
          <w:p w:rsidR="005D77C4" w:rsidRDefault="00F02886" w:rsidP="003C3582">
            <w:pPr>
              <w:pStyle w:val="Nombredelaescuela"/>
              <w:spacing w:line="276" w:lineRule="auto"/>
              <w:ind w:left="1080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Mención de Honor </w:t>
            </w:r>
            <w:r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• </w:t>
            </w: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Genero </w:t>
            </w:r>
            <w:proofErr w:type="gramStart"/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Poesía  (</w:t>
            </w:r>
            <w:proofErr w:type="gramEnd"/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2020).</w:t>
            </w:r>
          </w:p>
          <w:p w:rsidR="000164BE" w:rsidRPr="000164BE" w:rsidRDefault="00F02886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sz w:val="24"/>
                <w:szCs w:val="24"/>
              </w:rPr>
              <w:t>Co</w:t>
            </w:r>
            <w:r w:rsidR="0022170C" w:rsidRPr="000164BE">
              <w:rPr>
                <w:rFonts w:ascii="Batang" w:eastAsia="Batang" w:hAnsi="Batang" w:cs="Arial"/>
                <w:sz w:val="24"/>
                <w:szCs w:val="24"/>
              </w:rPr>
              <w:t>ncurso Internacional de Poesía “Mujer de Hoy” “El papel de la Mujer en la Sociedad”</w:t>
            </w:r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 (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UMMPL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>)</w:t>
            </w:r>
            <w:r w:rsidR="000164BE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0164BE" w:rsidRPr="005D77C4" w:rsidRDefault="00F02886" w:rsidP="005D77C4">
            <w:pPr>
              <w:pStyle w:val="Nombredelaescuela"/>
              <w:spacing w:line="276" w:lineRule="auto"/>
              <w:ind w:left="1080"/>
              <w:rPr>
                <w:rFonts w:ascii="Batang" w:eastAsia="Batang" w:hAnsi="Batang" w:cs="Arial"/>
                <w:bCs/>
                <w:sz w:val="24"/>
                <w:szCs w:val="24"/>
                <w:lang w:bidi="es-ES"/>
              </w:rPr>
            </w:pP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Mención de Honor </w:t>
            </w:r>
            <w:r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• </w:t>
            </w:r>
            <w:r w:rsidR="0022170C"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Genero </w:t>
            </w:r>
            <w:proofErr w:type="gramStart"/>
            <w:r w:rsidR="0022170C"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Poesía  </w:t>
            </w:r>
            <w:r w:rsidR="0022170C"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proofErr w:type="gramEnd"/>
            <w:r w:rsidR="0022170C"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Temática: Mujer </w:t>
            </w: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(2020).</w:t>
            </w:r>
            <w:r w:rsidR="00E60EBC"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• </w:t>
            </w:r>
            <w:r w:rsid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Brescia-</w:t>
            </w:r>
            <w:r w:rsidR="00E60EBC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Italia</w:t>
            </w:r>
            <w:r w:rsid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.</w:t>
            </w:r>
            <w:r w:rsidR="00E60EBC"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 xml:space="preserve"> </w:t>
            </w:r>
          </w:p>
          <w:p w:rsidR="000164BE" w:rsidRPr="000164BE" w:rsidRDefault="0022170C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Concurso Internacional de Poesía y 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Microcuentos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 (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UMMPL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>)</w:t>
            </w:r>
            <w:r w:rsidR="000164BE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0164BE" w:rsidRDefault="0022170C" w:rsidP="000164BE">
            <w:pPr>
              <w:pStyle w:val="Nombredelaescuela"/>
              <w:spacing w:line="276" w:lineRule="auto"/>
              <w:ind w:left="1080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Mención de Honor </w:t>
            </w:r>
            <w:r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• </w:t>
            </w: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Genero </w:t>
            </w:r>
            <w:proofErr w:type="spellStart"/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Microcuento</w:t>
            </w:r>
            <w:proofErr w:type="spellEnd"/>
            <w:proofErr w:type="gramStart"/>
            <w:r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 Temática</w:t>
            </w:r>
            <w:proofErr w:type="gramEnd"/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: Las migraciones Internacionales en la actualidad. (</w:t>
            </w:r>
            <w:proofErr w:type="gramStart"/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2020)</w:t>
            </w:r>
            <w:r w:rsidR="00E60EBC"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proofErr w:type="gramEnd"/>
            <w:r w:rsidR="002F37C3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Brescia-</w:t>
            </w:r>
            <w:r w:rsidR="00E60EBC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Italia</w:t>
            </w:r>
            <w:r w:rsidR="000164BE">
              <w:rPr>
                <w:rFonts w:ascii="Batang" w:eastAsia="Batang" w:hAnsi="Batang" w:cs="Arial"/>
                <w:b w:val="0"/>
                <w:sz w:val="24"/>
                <w:szCs w:val="24"/>
              </w:rPr>
              <w:t>.</w:t>
            </w:r>
          </w:p>
          <w:p w:rsidR="000164BE" w:rsidRPr="000164BE" w:rsidRDefault="006F091A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sz w:val="24"/>
                <w:szCs w:val="24"/>
              </w:rPr>
              <w:t>Concurso Internacional de Trovas Clásicas” (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OMT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>-ECUADOR) Trofeo AURORA.</w:t>
            </w:r>
          </w:p>
          <w:p w:rsidR="000164BE" w:rsidRDefault="006F091A" w:rsidP="000164BE">
            <w:pPr>
              <w:pStyle w:val="Nombredelaescuela"/>
              <w:spacing w:line="276" w:lineRule="auto"/>
              <w:ind w:left="1080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Décimo Lugar </w:t>
            </w:r>
            <w:r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• </w:t>
            </w: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Categoría Nuevo Trovador</w:t>
            </w:r>
            <w:r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Tema Aurora</w:t>
            </w:r>
            <w:r w:rsidR="009D6A04"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. (</w:t>
            </w: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2020).</w:t>
            </w:r>
          </w:p>
          <w:p w:rsidR="000164BE" w:rsidRPr="000164BE" w:rsidRDefault="005568FE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Concurso Internacional de Trovas </w:t>
            </w:r>
            <w:proofErr w:type="gramStart"/>
            <w:r w:rsidRPr="000164BE">
              <w:rPr>
                <w:rFonts w:ascii="Batang" w:eastAsia="Batang" w:hAnsi="Batang" w:cs="Arial"/>
                <w:sz w:val="24"/>
                <w:szCs w:val="24"/>
              </w:rPr>
              <w:t>Clásicas ”</w:t>
            </w:r>
            <w:proofErr w:type="gram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 (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OMT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-CHINA) Trofeo 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Libai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</w:p>
          <w:p w:rsidR="000164BE" w:rsidRDefault="005568FE" w:rsidP="000164BE">
            <w:pPr>
              <w:pStyle w:val="Nombredelaescuela"/>
              <w:spacing w:line="276" w:lineRule="auto"/>
              <w:ind w:left="1080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Mención Especial</w:t>
            </w:r>
            <w:r w:rsidR="00200280"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 </w:t>
            </w:r>
            <w:r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• </w:t>
            </w: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Tema Místico (2020).</w:t>
            </w:r>
          </w:p>
          <w:p w:rsidR="000164BE" w:rsidRPr="000164BE" w:rsidRDefault="005568FE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sz w:val="24"/>
                <w:szCs w:val="24"/>
              </w:rPr>
              <w:t>Concurso Internacional de Trovas Clásicas” (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OMT-MEXICO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) Trofeo Iván Pórtela 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Bonachea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0164BE" w:rsidRDefault="0022170C" w:rsidP="000164BE">
            <w:pPr>
              <w:pStyle w:val="Nombredelaescuela"/>
              <w:spacing w:line="276" w:lineRule="auto"/>
              <w:ind w:left="1080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 xml:space="preserve">Primer Lugar “Nuevo </w:t>
            </w:r>
            <w:proofErr w:type="gramStart"/>
            <w:r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TROVADOR”</w:t>
            </w:r>
            <w:r w:rsidR="005568FE"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>•</w:t>
            </w:r>
            <w:proofErr w:type="gramEnd"/>
            <w:r w:rsidR="005568FE" w:rsidRPr="000164BE">
              <w:rPr>
                <w:rStyle w:val="Textoennegrita"/>
                <w:rFonts w:ascii="Batang" w:eastAsia="Batang" w:hAnsi="Batang" w:cs="Arial"/>
                <w:b/>
                <w:sz w:val="24"/>
                <w:szCs w:val="24"/>
                <w:lang w:bidi="es-ES"/>
              </w:rPr>
              <w:t xml:space="preserve"> </w:t>
            </w:r>
            <w:r w:rsidR="005568FE" w:rsidRPr="000164BE">
              <w:rPr>
                <w:rFonts w:ascii="Batang" w:eastAsia="Batang" w:hAnsi="Batang" w:cs="Arial"/>
                <w:b w:val="0"/>
                <w:sz w:val="24"/>
                <w:szCs w:val="24"/>
              </w:rPr>
              <w:t>Tema “El gran Poeta” (2020).</w:t>
            </w:r>
          </w:p>
          <w:p w:rsidR="000164BE" w:rsidRPr="000164BE" w:rsidRDefault="005B54F7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sz w:val="24"/>
                <w:szCs w:val="24"/>
              </w:rPr>
              <w:t>RECONOCIMIENTO INTERNACIONAL “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CONDOR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MENDOZINO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”- 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3ra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 Edición 2020. San Rafael-Argentina.</w:t>
            </w:r>
          </w:p>
          <w:p w:rsidR="000164BE" w:rsidRDefault="005B54F7" w:rsidP="000164BE">
            <w:pPr>
              <w:pStyle w:val="Nombredelaescuela"/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Galardón Internacional “Cóndor Mendocino 2020”</w:t>
            </w:r>
          </w:p>
          <w:p w:rsidR="000164BE" w:rsidRPr="000164BE" w:rsidRDefault="000B7C82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 w:val="0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sz w:val="24"/>
                <w:szCs w:val="24"/>
              </w:rPr>
              <w:t>PREMIO INTERNACIONAL IBEROAMERICANO A LA TRAYECTORIA “EL NEVADO SOLIDARIO DE ORO 2020”</w:t>
            </w:r>
          </w:p>
          <w:p w:rsidR="000164BE" w:rsidRDefault="005B54F7" w:rsidP="000164BE">
            <w:pPr>
              <w:pStyle w:val="Nombredelaescuela"/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</w:pP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Galardón</w:t>
            </w:r>
            <w:r w:rsidR="000B7C82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“Premio Nevado Solidario de Oro.</w:t>
            </w: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”</w:t>
            </w:r>
            <w:r w:rsidR="00F25B20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="00F25B20" w:rsidRPr="000164BE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0B7C82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San Rafael Mendoza Argentina. </w:t>
            </w:r>
          </w:p>
          <w:p w:rsidR="000164BE" w:rsidRPr="000164BE" w:rsidRDefault="0052162D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/>
                <w:bCs w:val="0"/>
                <w:color w:val="auto"/>
                <w:sz w:val="24"/>
                <w:szCs w:val="24"/>
              </w:rPr>
            </w:pPr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 xml:space="preserve">CONCURSO </w:t>
            </w:r>
            <w:r w:rsidR="00E51724"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 xml:space="preserve">DE </w:t>
            </w:r>
            <w:proofErr w:type="spellStart"/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>FOTOGRAFIA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 xml:space="preserve">, </w:t>
            </w:r>
            <w:proofErr w:type="spellStart"/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>DUBUJO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 xml:space="preserve">, </w:t>
            </w:r>
            <w:proofErr w:type="spellStart"/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>POESIA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 xml:space="preserve"> MEMES, Organizado por </w:t>
            </w:r>
            <w:proofErr w:type="spellStart"/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>LGTBI</w:t>
            </w:r>
            <w:proofErr w:type="spellEnd"/>
            <w:r w:rsidR="00E51724"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 xml:space="preserve">, </w:t>
            </w:r>
            <w:proofErr w:type="spellStart"/>
            <w:r w:rsidR="00E51724"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>DEFENSORIA</w:t>
            </w:r>
            <w:proofErr w:type="spellEnd"/>
            <w:r w:rsidR="00E51724"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 xml:space="preserve"> DEL PUEBLO Y</w:t>
            </w:r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 xml:space="preserve"> </w:t>
            </w:r>
            <w:proofErr w:type="spellStart"/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>DIRECCION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 xml:space="preserve"> DE GENERO</w:t>
            </w:r>
            <w:r w:rsidR="00E60EBC"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 xml:space="preserve"> </w:t>
            </w:r>
            <w:r w:rsidR="00C46CB6"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>(ORURO)</w:t>
            </w:r>
            <w:r w:rsid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>.</w:t>
            </w:r>
          </w:p>
          <w:p w:rsidR="005D77C4" w:rsidRPr="003C3582" w:rsidRDefault="00F25B20" w:rsidP="003C3582">
            <w:pPr>
              <w:pStyle w:val="Nombredelaescuela"/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</w:pP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Segundo lugar genero Poesía </w:t>
            </w:r>
            <w:r w:rsidRPr="000164BE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Promoción de Derechos </w:t>
            </w:r>
            <w:proofErr w:type="gramStart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Humanos.</w:t>
            </w:r>
            <w:r w:rsidR="00E60EBC" w:rsidRPr="000164BE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="00E60EBC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2020</w:t>
            </w:r>
            <w:r w:rsid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.</w:t>
            </w:r>
          </w:p>
          <w:p w:rsidR="000164BE" w:rsidRDefault="00D11D57" w:rsidP="000164BE">
            <w:pPr>
              <w:pStyle w:val="Nombredelaescuela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</w:pPr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 xml:space="preserve">PREMIO “Estas de Moda” </w:t>
            </w:r>
            <w:proofErr w:type="spellStart"/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>CATEGORIA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  <w:t xml:space="preserve"> ESCRITOR.</w:t>
            </w:r>
          </w:p>
          <w:p w:rsidR="00D11D57" w:rsidRPr="000164BE" w:rsidRDefault="00D11D57" w:rsidP="000164BE">
            <w:pPr>
              <w:pStyle w:val="Nombredelaescuela"/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/>
                <w:color w:val="auto"/>
                <w:sz w:val="24"/>
                <w:szCs w:val="24"/>
                <w:lang w:bidi="es-ES"/>
              </w:rPr>
            </w:pP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Galardón Nacional </w:t>
            </w:r>
            <w:r w:rsidRPr="000164BE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E60EBC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La Paz </w:t>
            </w:r>
            <w:proofErr w:type="gramStart"/>
            <w:r w:rsidR="00E60EBC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Bolivia.</w:t>
            </w:r>
            <w:r w:rsidR="00E60EBC" w:rsidRPr="000164BE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="00E60EBC" w:rsidRPr="000164BE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="00E60EBC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2020</w:t>
            </w:r>
          </w:p>
          <w:p w:rsidR="000164BE" w:rsidRDefault="000164BE" w:rsidP="000164BE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PREMIO TOPS </w:t>
            </w:r>
            <w:proofErr w:type="spellStart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WORLD</w:t>
            </w:r>
            <w:proofErr w:type="spellEnd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proofErr w:type="spellStart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AW</w:t>
            </w:r>
            <w:r w:rsidR="00D11D57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ARDS</w:t>
            </w:r>
            <w:proofErr w:type="spellEnd"/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422FA5" w:rsidRDefault="00D11D57" w:rsidP="005D77C4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proofErr w:type="gramStart"/>
            <w:r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Reconocimiento  Internacional</w:t>
            </w:r>
            <w:proofErr w:type="gramEnd"/>
            <w:r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0164BE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2B4394"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Cuenca-Ecuador 2020</w:t>
            </w:r>
          </w:p>
          <w:p w:rsidR="00422FA5" w:rsidRPr="00422FA5" w:rsidRDefault="007167F7" w:rsidP="00422FA5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422FA5">
              <w:rPr>
                <w:rFonts w:ascii="Batang" w:eastAsia="Batang" w:hAnsi="Batang" w:cs="Arial"/>
                <w:b/>
                <w:sz w:val="24"/>
                <w:szCs w:val="24"/>
              </w:rPr>
              <w:t>PREMIO INTERNACIONAL “</w:t>
            </w:r>
            <w:proofErr w:type="spellStart"/>
            <w:r w:rsidRPr="00422FA5">
              <w:rPr>
                <w:rFonts w:ascii="Batang" w:eastAsia="Batang" w:hAnsi="Batang" w:cs="Arial"/>
                <w:b/>
                <w:sz w:val="24"/>
                <w:szCs w:val="24"/>
              </w:rPr>
              <w:t>RAICES</w:t>
            </w:r>
            <w:proofErr w:type="spellEnd"/>
            <w:r w:rsidRPr="00422FA5">
              <w:rPr>
                <w:rFonts w:ascii="Batang" w:eastAsia="Batang" w:hAnsi="Batang" w:cs="Arial"/>
                <w:b/>
                <w:sz w:val="24"/>
                <w:szCs w:val="24"/>
              </w:rPr>
              <w:t>”</w:t>
            </w:r>
          </w:p>
          <w:p w:rsidR="00422FA5" w:rsidRDefault="007167F7" w:rsidP="00422FA5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bCs/>
                <w:sz w:val="24"/>
                <w:szCs w:val="24"/>
                <w:lang w:bidi="es-ES"/>
              </w:rPr>
            </w:pPr>
            <w:r w:rsidRPr="00422FA5">
              <w:rPr>
                <w:rFonts w:ascii="Batang" w:eastAsia="Batang" w:hAnsi="Batang" w:cs="Arial"/>
                <w:sz w:val="24"/>
                <w:szCs w:val="24"/>
              </w:rPr>
              <w:t>Galardón estatuilla “</w:t>
            </w:r>
            <w:proofErr w:type="gramStart"/>
            <w:r w:rsidRPr="00422FA5">
              <w:rPr>
                <w:rFonts w:ascii="Batang" w:eastAsia="Batang" w:hAnsi="Batang" w:cs="Arial"/>
                <w:sz w:val="24"/>
                <w:szCs w:val="24"/>
              </w:rPr>
              <w:t>Raíces”</w:t>
            </w:r>
            <w:r w:rsidRPr="00422FA5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Pr="00422FA5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422FA5">
              <w:rPr>
                <w:rFonts w:ascii="Batang" w:eastAsia="Batang" w:hAnsi="Batang" w:cs="Arial"/>
                <w:sz w:val="24"/>
                <w:szCs w:val="24"/>
              </w:rPr>
              <w:t>Octubre  Argentina (2020).</w:t>
            </w:r>
          </w:p>
          <w:p w:rsidR="00422FA5" w:rsidRDefault="00E60EBC" w:rsidP="00422FA5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PREMIO GAVIOTA DE ORO </w:t>
            </w:r>
          </w:p>
          <w:p w:rsidR="006D28C7" w:rsidRDefault="00E60EBC" w:rsidP="00422FA5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422FA5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Galardón Internacional </w:t>
            </w:r>
            <w:r w:rsidRPr="00422FA5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22FA5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Mar de Plata - Argentina.</w:t>
            </w:r>
          </w:p>
          <w:p w:rsidR="00422FA5" w:rsidRDefault="00422FA5" w:rsidP="00422FA5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proofErr w:type="gramStart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lastRenderedPageBreak/>
              <w:t xml:space="preserve">PREMIO </w:t>
            </w: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LUNA</w:t>
            </w:r>
            <w:proofErr w:type="gramEnd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DE PLATA.</w:t>
            </w:r>
          </w:p>
          <w:p w:rsidR="00101A2D" w:rsidRDefault="00422FA5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422FA5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Galardón Internacional </w:t>
            </w:r>
            <w:r w:rsidRPr="00422FA5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22FA5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Mar de Plata - </w:t>
            </w:r>
            <w:r w:rsid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Argentina.</w:t>
            </w:r>
          </w:p>
          <w:p w:rsidR="00101A2D" w:rsidRDefault="002F37C3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RECONOCIMIENTO “ESCRITORES CONSECUENTES 2020”- RED DE ESCRITORES Y ARTES </w:t>
            </w:r>
            <w:proofErr w:type="spellStart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ESCENICAS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DE </w:t>
            </w:r>
            <w:proofErr w:type="spellStart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POTOSI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.</w:t>
            </w:r>
          </w:p>
          <w:p w:rsidR="00101A2D" w:rsidRDefault="002F37C3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proofErr w:type="gramStart"/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Reconocimiento  Nacional</w:t>
            </w:r>
            <w:proofErr w:type="gramEnd"/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spellStart"/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Potosi</w:t>
            </w:r>
            <w:proofErr w:type="spellEnd"/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- Bolivia.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2020.</w:t>
            </w:r>
          </w:p>
          <w:p w:rsidR="00101A2D" w:rsidRDefault="00E60EBC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Cs/>
                <w:sz w:val="24"/>
                <w:szCs w:val="24"/>
                <w:lang w:bidi="es-ES"/>
              </w:rPr>
            </w:pPr>
            <w:proofErr w:type="spellStart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GALARDON</w:t>
            </w:r>
            <w:proofErr w:type="spell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 “CRISTO PESCADOR”-</w:t>
            </w:r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 Encuentro Latinoamericano de Escritores y Poetas- 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PARANA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, ENTRE </w:t>
            </w:r>
            <w:proofErr w:type="spellStart"/>
            <w:r w:rsidRPr="000164BE">
              <w:rPr>
                <w:rFonts w:ascii="Batang" w:eastAsia="Batang" w:hAnsi="Batang" w:cs="Arial"/>
                <w:sz w:val="24"/>
                <w:szCs w:val="24"/>
              </w:rPr>
              <w:t>RIOS</w:t>
            </w:r>
            <w:proofErr w:type="spellEnd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 ARGEN</w:t>
            </w:r>
            <w:r w:rsidR="006D28C7" w:rsidRPr="000164BE">
              <w:rPr>
                <w:rFonts w:ascii="Batang" w:eastAsia="Batang" w:hAnsi="Batang" w:cs="Arial"/>
                <w:sz w:val="24"/>
                <w:szCs w:val="24"/>
              </w:rPr>
              <w:t>TINA. 2021</w:t>
            </w:r>
          </w:p>
          <w:p w:rsidR="00101A2D" w:rsidRDefault="008A439C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Homenaje Literario</w:t>
            </w:r>
            <w:r w:rsidR="00647E11"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101A2D" w:rsidRPr="00101A2D" w:rsidRDefault="00647E11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Concurso Internacional de Trovas Clásicas” (</w:t>
            </w:r>
            <w:proofErr w:type="spellStart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OMT</w:t>
            </w:r>
            <w:proofErr w:type="spell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- CUBA) Trofeo </w:t>
            </w:r>
            <w:proofErr w:type="spellStart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Jesus</w:t>
            </w:r>
            <w:proofErr w:type="spell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 Orta Ruiz</w:t>
            </w:r>
            <w:r w:rsidRPr="000164BE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101A2D" w:rsidRDefault="00647E11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</w:pPr>
            <w:proofErr w:type="gramStart"/>
            <w:r w:rsidRPr="00101A2D">
              <w:rPr>
                <w:rFonts w:ascii="Batang" w:eastAsia="Batang" w:hAnsi="Batang" w:cs="Arial"/>
                <w:sz w:val="24"/>
                <w:szCs w:val="24"/>
              </w:rPr>
              <w:t>Cuarto  Lugar</w:t>
            </w:r>
            <w:proofErr w:type="gram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proofErr w:type="spellStart"/>
            <w:r w:rsidRPr="00101A2D">
              <w:rPr>
                <w:rFonts w:ascii="Batang" w:eastAsia="Batang" w:hAnsi="Batang" w:cs="Arial"/>
                <w:sz w:val="24"/>
                <w:szCs w:val="24"/>
              </w:rPr>
              <w:t>Mencion</w:t>
            </w:r>
            <w:proofErr w:type="spell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proofErr w:type="spellStart"/>
            <w:r w:rsidRPr="00101A2D">
              <w:rPr>
                <w:rFonts w:ascii="Batang" w:eastAsia="Batang" w:hAnsi="Batang" w:cs="Arial"/>
                <w:sz w:val="24"/>
                <w:szCs w:val="24"/>
              </w:rPr>
              <w:t>Honrrosa</w:t>
            </w:r>
            <w:proofErr w:type="spell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>Categoría  Nuevo Trovador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Tema Ideales (2021)</w:t>
            </w:r>
            <w:r w:rsidR="00101A2D" w:rsidRPr="00101A2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.</w:t>
            </w:r>
          </w:p>
          <w:p w:rsidR="00101A2D" w:rsidRDefault="008A439C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RECONOCIMIENTO A LA TRAYECTORIA PROFESIONAL 2021</w:t>
            </w:r>
          </w:p>
          <w:p w:rsidR="00101A2D" w:rsidRDefault="008A439C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Revista INNOVA Magazine Oruro.</w:t>
            </w:r>
          </w:p>
          <w:p w:rsidR="00101A2D" w:rsidRDefault="008A439C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PREMIO “Estas de Moda” </w:t>
            </w:r>
            <w:proofErr w:type="spellStart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CATEGORIA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FIGURA </w:t>
            </w:r>
            <w:r w:rsidR="002F37C3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PUBLICA </w:t>
            </w:r>
            <w:proofErr w:type="spellStart"/>
            <w:r w:rsidR="002F37C3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REVELACION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.</w:t>
            </w:r>
          </w:p>
          <w:p w:rsidR="00101A2D" w:rsidRDefault="008A439C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Galardón Nacional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La Paz </w:t>
            </w:r>
            <w:proofErr w:type="gramStart"/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Bolivia.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2021</w:t>
            </w:r>
            <w:r w:rsid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101A2D" w:rsidRDefault="002F37C3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RECONOCIMIENTO “ESCRITORES CONSECUENTES 2021”- RED DE ESCRITORES Y ARTES </w:t>
            </w:r>
            <w:proofErr w:type="spellStart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ESCENICAS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DE </w:t>
            </w:r>
            <w:proofErr w:type="spellStart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POTOSI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.</w:t>
            </w:r>
          </w:p>
          <w:p w:rsidR="00101A2D" w:rsidRDefault="002F37C3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proofErr w:type="gramStart"/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Reconocimiento  Nacional</w:t>
            </w:r>
            <w:proofErr w:type="gramEnd"/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spellStart"/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Potosi</w:t>
            </w:r>
            <w:proofErr w:type="spellEnd"/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- Bolivia.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2021.</w:t>
            </w:r>
          </w:p>
          <w:p w:rsidR="005D77C4" w:rsidRPr="003C3582" w:rsidRDefault="00F70670" w:rsidP="003C3582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Concurso Internacional de Trovas Clásicas” (</w:t>
            </w:r>
            <w:proofErr w:type="spellStart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OMT</w:t>
            </w:r>
            <w:proofErr w:type="spell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- BRASIL) Trofeo </w:t>
            </w:r>
          </w:p>
          <w:p w:rsidR="00101A2D" w:rsidRPr="00101A2D" w:rsidRDefault="00F70670" w:rsidP="005D77C4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SAO </w:t>
            </w:r>
            <w:proofErr w:type="spellStart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JOSE</w:t>
            </w:r>
            <w:proofErr w:type="spell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 DOS CAMPOS.</w:t>
            </w:r>
          </w:p>
          <w:p w:rsidR="00101A2D" w:rsidRDefault="00F70670" w:rsidP="005D77C4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Tercer Lugar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gramStart"/>
            <w:r w:rsidRPr="00101A2D">
              <w:rPr>
                <w:rFonts w:ascii="Batang" w:eastAsia="Batang" w:hAnsi="Batang" w:cs="Arial"/>
                <w:sz w:val="24"/>
                <w:szCs w:val="24"/>
              </w:rPr>
              <w:t>Categoría  Nuevo</w:t>
            </w:r>
            <w:proofErr w:type="gram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Trovador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Tema Cambio (2021).</w:t>
            </w:r>
          </w:p>
          <w:p w:rsidR="00101A2D" w:rsidRPr="00101A2D" w:rsidRDefault="00F70670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Concurso Internacional de Trovas Clásicas” (</w:t>
            </w:r>
            <w:proofErr w:type="spellStart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OMT</w:t>
            </w:r>
            <w:proofErr w:type="spell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- </w:t>
            </w:r>
            <w:proofErr w:type="spellStart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PERU</w:t>
            </w:r>
            <w:proofErr w:type="spell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) Trofeo VICTORIA EUGENIA SANTA CRUZ</w:t>
            </w:r>
          </w:p>
          <w:p w:rsidR="00101A2D" w:rsidRDefault="00F70670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Cuarto Lugar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gramStart"/>
            <w:r w:rsidRPr="00101A2D">
              <w:rPr>
                <w:rFonts w:ascii="Batang" w:eastAsia="Batang" w:hAnsi="Batang" w:cs="Arial"/>
                <w:sz w:val="24"/>
                <w:szCs w:val="24"/>
              </w:rPr>
              <w:t>Categoría  Nuevo</w:t>
            </w:r>
            <w:proofErr w:type="gram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Trovador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Tema Victoria (2021).</w:t>
            </w:r>
          </w:p>
          <w:p w:rsidR="00101A2D" w:rsidRPr="00101A2D" w:rsidRDefault="00A568BF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Premio “Los Reyes de la Tertulia </w:t>
            </w:r>
            <w:proofErr w:type="gramStart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Bolivia ”</w:t>
            </w:r>
            <w:proofErr w:type="gram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 ( Versos desde el Pilcomayo)</w:t>
            </w:r>
            <w:r w:rsidR="00101A2D">
              <w:rPr>
                <w:rFonts w:ascii="Batang" w:eastAsia="Batang" w:hAnsi="Batang" w:cs="Arial"/>
                <w:b/>
                <w:sz w:val="24"/>
                <w:szCs w:val="24"/>
              </w:rPr>
              <w:t>.</w:t>
            </w:r>
          </w:p>
          <w:p w:rsidR="00101A2D" w:rsidRDefault="00474416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proofErr w:type="spellStart"/>
            <w:r w:rsidRPr="00101A2D">
              <w:rPr>
                <w:rFonts w:ascii="Batang" w:eastAsia="Batang" w:hAnsi="Batang" w:cs="Arial"/>
                <w:sz w:val="24"/>
                <w:szCs w:val="24"/>
              </w:rPr>
              <w:t>Mencion</w:t>
            </w:r>
            <w:proofErr w:type="spell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de Honor</w:t>
            </w:r>
            <w:r w:rsidR="00A568BF"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="00A568BF"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A568BF" w:rsidRPr="00101A2D">
              <w:rPr>
                <w:rFonts w:ascii="Batang" w:eastAsia="Batang" w:hAnsi="Batang" w:cs="Arial"/>
                <w:sz w:val="24"/>
                <w:szCs w:val="24"/>
              </w:rPr>
              <w:t xml:space="preserve">Genero </w:t>
            </w:r>
            <w:proofErr w:type="spellStart"/>
            <w:r w:rsidR="00A568BF" w:rsidRPr="00101A2D">
              <w:rPr>
                <w:rFonts w:ascii="Batang" w:eastAsia="Batang" w:hAnsi="Batang" w:cs="Arial"/>
                <w:sz w:val="24"/>
                <w:szCs w:val="24"/>
              </w:rPr>
              <w:t>Microrrelato</w:t>
            </w:r>
            <w:proofErr w:type="spellEnd"/>
            <w:r w:rsidR="00A568BF"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="00A568BF"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101A2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Primer Lugar</w:t>
            </w:r>
            <w:proofErr w:type="gramStart"/>
            <w:r w:rsidRPr="00101A2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 (</w:t>
            </w:r>
            <w:proofErr w:type="gramEnd"/>
            <w:r w:rsidRPr="00101A2D">
              <w:rPr>
                <w:rFonts w:ascii="Batang" w:eastAsia="Batang" w:hAnsi="Batang" w:cs="Arial"/>
                <w:sz w:val="24"/>
                <w:szCs w:val="24"/>
              </w:rPr>
              <w:t>2021)</w:t>
            </w:r>
          </w:p>
          <w:p w:rsidR="00101A2D" w:rsidRPr="00101A2D" w:rsidRDefault="00474416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Premio “Los Reyes de la Tertulia </w:t>
            </w:r>
            <w:proofErr w:type="gramStart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Bolivia ”</w:t>
            </w:r>
            <w:proofErr w:type="gram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 ( Versos desde el Pilcomayo)</w:t>
            </w:r>
            <w:r w:rsidR="00101A2D">
              <w:rPr>
                <w:rFonts w:ascii="Batang" w:eastAsia="Batang" w:hAnsi="Batang" w:cs="Arial"/>
                <w:b/>
                <w:sz w:val="24"/>
                <w:szCs w:val="24"/>
              </w:rPr>
              <w:t>.</w:t>
            </w:r>
          </w:p>
          <w:p w:rsidR="00101A2D" w:rsidRDefault="00474416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proofErr w:type="spellStart"/>
            <w:r w:rsidRPr="00101A2D">
              <w:rPr>
                <w:rFonts w:ascii="Batang" w:eastAsia="Batang" w:hAnsi="Batang" w:cs="Arial"/>
                <w:sz w:val="24"/>
                <w:szCs w:val="24"/>
              </w:rPr>
              <w:t>Mencion</w:t>
            </w:r>
            <w:proofErr w:type="spell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de Honor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Genero </w:t>
            </w:r>
            <w:proofErr w:type="spellStart"/>
            <w:r w:rsidRPr="00101A2D">
              <w:rPr>
                <w:rFonts w:ascii="Batang" w:eastAsia="Batang" w:hAnsi="Batang" w:cs="Arial"/>
                <w:sz w:val="24"/>
                <w:szCs w:val="24"/>
              </w:rPr>
              <w:t>Poesia</w:t>
            </w:r>
            <w:proofErr w:type="spell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="007D570F" w:rsidRPr="00101A2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Tercer</w:t>
            </w:r>
            <w:r w:rsidRPr="00101A2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Lugar</w:t>
            </w:r>
            <w:proofErr w:type="gramStart"/>
            <w:r w:rsidRPr="00101A2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 (</w:t>
            </w:r>
            <w:proofErr w:type="gramEnd"/>
            <w:r w:rsidRPr="00101A2D">
              <w:rPr>
                <w:rFonts w:ascii="Batang" w:eastAsia="Batang" w:hAnsi="Batang" w:cs="Arial"/>
                <w:sz w:val="24"/>
                <w:szCs w:val="24"/>
              </w:rPr>
              <w:t>2021)</w:t>
            </w:r>
            <w:r w:rsidR="007D570F" w:rsidRPr="00101A2D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101A2D" w:rsidRPr="00101A2D" w:rsidRDefault="007D570F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Premio “Los Reyes de la Tertulia </w:t>
            </w:r>
            <w:proofErr w:type="gramStart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Bolivia ”</w:t>
            </w:r>
            <w:proofErr w:type="gram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 ( Versos desde el Pilcomayo)</w:t>
            </w:r>
            <w:r w:rsidR="00101A2D">
              <w:rPr>
                <w:rFonts w:ascii="Batang" w:eastAsia="Batang" w:hAnsi="Batang" w:cs="Arial"/>
                <w:b/>
                <w:sz w:val="24"/>
                <w:szCs w:val="24"/>
              </w:rPr>
              <w:t>.</w:t>
            </w:r>
          </w:p>
          <w:p w:rsidR="00101A2D" w:rsidRDefault="007D570F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proofErr w:type="spellStart"/>
            <w:r w:rsidRPr="00101A2D">
              <w:rPr>
                <w:rFonts w:ascii="Batang" w:eastAsia="Batang" w:hAnsi="Batang" w:cs="Arial"/>
                <w:sz w:val="24"/>
                <w:szCs w:val="24"/>
              </w:rPr>
              <w:t>Me</w:t>
            </w:r>
            <w:r w:rsidR="007E2BBF" w:rsidRPr="00101A2D">
              <w:rPr>
                <w:rFonts w:ascii="Batang" w:eastAsia="Batang" w:hAnsi="Batang" w:cs="Arial"/>
                <w:sz w:val="24"/>
                <w:szCs w:val="24"/>
              </w:rPr>
              <w:t>ncio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>n</w:t>
            </w:r>
            <w:proofErr w:type="spell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de Honor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7E2BBF" w:rsidRPr="00101A2D">
              <w:rPr>
                <w:rFonts w:ascii="Batang" w:eastAsia="Batang" w:hAnsi="Batang" w:cs="Arial"/>
                <w:sz w:val="24"/>
                <w:szCs w:val="24"/>
              </w:rPr>
              <w:t xml:space="preserve">Genero Carta de </w:t>
            </w:r>
            <w:proofErr w:type="gramStart"/>
            <w:r w:rsidR="007E2BBF" w:rsidRPr="00101A2D">
              <w:rPr>
                <w:rFonts w:ascii="Batang" w:eastAsia="Batang" w:hAnsi="Batang" w:cs="Arial"/>
                <w:sz w:val="24"/>
                <w:szCs w:val="24"/>
              </w:rPr>
              <w:t xml:space="preserve">Amor 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="007E2BBF" w:rsidRPr="00101A2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Segundo </w:t>
            </w:r>
            <w:r w:rsidRPr="00101A2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Lugar 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 (2021)</w:t>
            </w:r>
          </w:p>
          <w:p w:rsidR="00101A2D" w:rsidRPr="00101A2D" w:rsidRDefault="002F37C3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Concurso Internacional </w:t>
            </w:r>
            <w:r w:rsidR="00647E11" w:rsidRPr="00101A2D">
              <w:rPr>
                <w:rFonts w:ascii="Batang" w:eastAsia="Batang" w:hAnsi="Batang" w:cs="Arial"/>
                <w:b/>
                <w:sz w:val="24"/>
                <w:szCs w:val="24"/>
              </w:rPr>
              <w:t>de Trovas Clásicas” (</w:t>
            </w:r>
            <w:proofErr w:type="spellStart"/>
            <w:r w:rsidR="00647E11" w:rsidRPr="00101A2D">
              <w:rPr>
                <w:rFonts w:ascii="Batang" w:eastAsia="Batang" w:hAnsi="Batang" w:cs="Arial"/>
                <w:b/>
                <w:sz w:val="24"/>
                <w:szCs w:val="24"/>
              </w:rPr>
              <w:t>OMT</w:t>
            </w:r>
            <w:proofErr w:type="spellEnd"/>
            <w:r w:rsidR="00647E11" w:rsidRPr="00101A2D">
              <w:rPr>
                <w:rFonts w:ascii="Batang" w:eastAsia="Batang" w:hAnsi="Batang" w:cs="Arial"/>
                <w:b/>
                <w:sz w:val="24"/>
                <w:szCs w:val="24"/>
              </w:rPr>
              <w:t>- ISRAEL</w:t>
            </w: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) </w:t>
            </w:r>
            <w:r w:rsidR="00647E11" w:rsidRPr="00101A2D">
              <w:rPr>
                <w:rFonts w:ascii="Batang" w:eastAsia="Batang" w:hAnsi="Batang" w:cs="Arial"/>
                <w:b/>
                <w:sz w:val="24"/>
                <w:szCs w:val="24"/>
              </w:rPr>
              <w:t>Trofeo Ana Frank</w:t>
            </w: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.</w:t>
            </w:r>
          </w:p>
          <w:p w:rsidR="00101A2D" w:rsidRDefault="00647E11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proofErr w:type="gramStart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Primer </w:t>
            </w:r>
            <w:r w:rsidR="002F37C3" w:rsidRPr="00101A2D">
              <w:rPr>
                <w:rFonts w:ascii="Batang" w:eastAsia="Batang" w:hAnsi="Batang" w:cs="Arial"/>
                <w:sz w:val="24"/>
                <w:szCs w:val="24"/>
              </w:rPr>
              <w:t xml:space="preserve"> Lugar</w:t>
            </w:r>
            <w:proofErr w:type="gram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proofErr w:type="spellStart"/>
            <w:r w:rsidRPr="00101A2D">
              <w:rPr>
                <w:rFonts w:ascii="Batang" w:eastAsia="Batang" w:hAnsi="Batang" w:cs="Arial"/>
                <w:sz w:val="24"/>
                <w:szCs w:val="24"/>
              </w:rPr>
              <w:t>Mencion</w:t>
            </w:r>
            <w:proofErr w:type="spell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Especial</w:t>
            </w:r>
            <w:r w:rsidR="002F37C3"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="002F37C3"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2F37C3" w:rsidRPr="00101A2D">
              <w:rPr>
                <w:rFonts w:ascii="Batang" w:eastAsia="Batang" w:hAnsi="Batang" w:cs="Arial"/>
                <w:sz w:val="24"/>
                <w:szCs w:val="24"/>
              </w:rPr>
              <w:t>Categoría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="002F37C3" w:rsidRPr="00101A2D">
              <w:rPr>
                <w:rFonts w:ascii="Batang" w:eastAsia="Batang" w:hAnsi="Batang" w:cs="Arial"/>
                <w:sz w:val="24"/>
                <w:szCs w:val="24"/>
              </w:rPr>
              <w:t xml:space="preserve"> Nuevo Trovador</w:t>
            </w:r>
            <w:r w:rsidR="002F37C3"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="002F37C3" w:rsidRPr="00101A2D">
              <w:rPr>
                <w:rFonts w:ascii="Batang" w:eastAsia="Batang" w:hAnsi="Batang" w:cs="Arial"/>
                <w:sz w:val="24"/>
                <w:szCs w:val="24"/>
              </w:rPr>
              <w:t xml:space="preserve"> Tema 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Remembranza </w:t>
            </w:r>
            <w:r w:rsidR="002F37C3" w:rsidRPr="00101A2D">
              <w:rPr>
                <w:rFonts w:ascii="Batang" w:eastAsia="Batang" w:hAnsi="Batang" w:cs="Arial"/>
                <w:sz w:val="24"/>
                <w:szCs w:val="24"/>
              </w:rPr>
              <w:t xml:space="preserve"> (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>2022</w:t>
            </w:r>
            <w:r w:rsidR="002F37C3" w:rsidRPr="00101A2D">
              <w:rPr>
                <w:rFonts w:ascii="Batang" w:eastAsia="Batang" w:hAnsi="Batang" w:cs="Arial"/>
                <w:sz w:val="24"/>
                <w:szCs w:val="24"/>
              </w:rPr>
              <w:t>).</w:t>
            </w:r>
          </w:p>
          <w:p w:rsidR="00101A2D" w:rsidRPr="00101A2D" w:rsidRDefault="007E2BBF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Reconocimiento “</w:t>
            </w:r>
            <w:proofErr w:type="spellStart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Dia</w:t>
            </w:r>
            <w:proofErr w:type="spell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 Internacional del Voluntariado” (</w:t>
            </w:r>
            <w:proofErr w:type="spellStart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Asociacion</w:t>
            </w:r>
            <w:proofErr w:type="spell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 Civil </w:t>
            </w: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lastRenderedPageBreak/>
              <w:t xml:space="preserve">Equidad). </w:t>
            </w:r>
          </w:p>
          <w:p w:rsidR="00101A2D" w:rsidRDefault="007E2BBF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Reconocimiento virtual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101A2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2021. </w:t>
            </w:r>
          </w:p>
          <w:p w:rsidR="00101A2D" w:rsidRDefault="00F70670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PREMIO INTERNACIONAL IBEROAMERICANO A LA TRAYECTORIA “EL NEVADO SOLIDARIO DE ORO 2022”</w:t>
            </w:r>
            <w:r w:rsidR="00101A2D"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  <w:t>.</w:t>
            </w:r>
          </w:p>
          <w:p w:rsidR="00101A2D" w:rsidRDefault="00101A2D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</w:pPr>
            <w:proofErr w:type="spellStart"/>
            <w:r w:rsidRPr="00101A2D">
              <w:rPr>
                <w:rFonts w:ascii="Batang" w:eastAsia="Batang" w:hAnsi="Batang"/>
                <w:sz w:val="24"/>
                <w:szCs w:val="24"/>
              </w:rPr>
              <w:t>Nominacion</w:t>
            </w:r>
            <w:proofErr w:type="spellEnd"/>
            <w:r w:rsidRPr="00101A2D">
              <w:rPr>
                <w:rFonts w:ascii="Batang" w:eastAsia="Batang" w:hAnsi="Batang"/>
                <w:sz w:val="24"/>
                <w:szCs w:val="24"/>
              </w:rPr>
              <w:t xml:space="preserve"> al </w:t>
            </w:r>
            <w:r w:rsidR="00F70670"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Galardón “Premio Nevado Solidario de Oro.” </w:t>
            </w:r>
            <w:r w:rsidR="00F70670"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F70670"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San Rafael Mendoza Argentina. </w:t>
            </w:r>
          </w:p>
          <w:p w:rsidR="00101A2D" w:rsidRDefault="007E2BBF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</w:pP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PREMIO ANDINO A LA EXCELENCIA.</w:t>
            </w:r>
          </w:p>
          <w:p w:rsidR="007E2BBF" w:rsidRPr="000164BE" w:rsidRDefault="007E2BBF" w:rsidP="003C3582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NOMINADA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La Paz </w:t>
            </w:r>
            <w:proofErr w:type="gramStart"/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Bolivia</w:t>
            </w:r>
            <w:r w:rsidRPr="00101A2D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 </w:t>
            </w:r>
            <w:proofErr w:type="spellStart"/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Bolivia</w:t>
            </w:r>
            <w:proofErr w:type="spellEnd"/>
            <w:proofErr w:type="gramEnd"/>
            <w:r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101A2D" w:rsidRDefault="007E2BBF" w:rsidP="00101A2D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</w:pPr>
            <w:r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="00115B65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PREMIO GLOBAL </w:t>
            </w:r>
            <w:proofErr w:type="spellStart"/>
            <w:r w:rsidR="00115B65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POET</w:t>
            </w:r>
            <w:proofErr w:type="spellEnd"/>
            <w:r w:rsidR="00115B65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2022 </w:t>
            </w:r>
            <w:r w:rsidR="00115B65" w:rsidRPr="000164BE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115B65"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Nivel Mundial 2022.</w:t>
            </w:r>
            <w:r w:rsidR="00115B65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</w:p>
          <w:p w:rsidR="00101A2D" w:rsidRDefault="00101A2D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="00115B65" w:rsidRPr="00101A2D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Premio avala</w:t>
            </w:r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do por lectores de 102 </w:t>
            </w:r>
            <w:proofErr w:type="spellStart"/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paises</w:t>
            </w:r>
            <w:proofErr w:type="spellEnd"/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101A2D" w:rsidRDefault="00101A2D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</w:pPr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   </w:t>
            </w:r>
            <w:r w:rsidRPr="00B21CF9">
              <w:rPr>
                <w:rStyle w:val="Textoennegrita"/>
                <w:rFonts w:ascii="Batang" w:eastAsia="Batang" w:hAnsi="Batang" w:cs="Arial"/>
                <w:color w:val="FF0000"/>
                <w:sz w:val="24"/>
                <w:szCs w:val="24"/>
                <w:lang w:bidi="es-ES"/>
              </w:rPr>
              <w:t>4.35.</w:t>
            </w:r>
            <w:r w:rsidRPr="00B21CF9">
              <w:rPr>
                <w:rStyle w:val="Textoennegrita"/>
                <w:rFonts w:ascii="Batang" w:eastAsia="Batang" w:hAnsi="Batang" w:cs="Arial"/>
                <w:b w:val="0"/>
                <w:color w:val="FF0000"/>
                <w:sz w:val="24"/>
                <w:szCs w:val="24"/>
                <w:lang w:bidi="es-ES"/>
              </w:rPr>
              <w:t xml:space="preserve">   </w:t>
            </w:r>
            <w:r w:rsidR="005672C3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RECONOCIMIENTO “LA VOZ DE TUS </w:t>
            </w:r>
            <w:proofErr w:type="gramStart"/>
            <w:r w:rsidR="005672C3"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ESCRITOS ”</w:t>
            </w:r>
            <w:proofErr w:type="gramEnd"/>
          </w:p>
          <w:p w:rsidR="00101A2D" w:rsidRDefault="00101A2D" w:rsidP="00101A2D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             </w:t>
            </w:r>
            <w:proofErr w:type="spellStart"/>
            <w:proofErr w:type="gramStart"/>
            <w:r w:rsidR="005672C3"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DINAMICA”El</w:t>
            </w:r>
            <w:proofErr w:type="spellEnd"/>
            <w:proofErr w:type="gramEnd"/>
            <w:r w:rsidR="005672C3"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nido </w:t>
            </w:r>
            <w:proofErr w:type="spellStart"/>
            <w:r w:rsidR="005672C3"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Vacio</w:t>
            </w:r>
            <w:proofErr w:type="spellEnd"/>
            <w:r w:rsidR="005672C3"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” </w:t>
            </w:r>
            <w:r w:rsidR="005672C3" w:rsidRPr="000164BE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="005672C3" w:rsidRPr="000164BE">
              <w:rPr>
                <w:rStyle w:val="Textoennegrita"/>
                <w:rFonts w:ascii="Batang" w:eastAsia="Batang" w:hAnsi="Batang" w:cs="Arial"/>
                <w:b w:val="0"/>
                <w:color w:val="FFC000"/>
                <w:sz w:val="24"/>
                <w:szCs w:val="24"/>
                <w:lang w:bidi="es-ES"/>
              </w:rPr>
              <w:t xml:space="preserve"> </w:t>
            </w:r>
            <w:r w:rsidR="005672C3"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Julio, </w:t>
            </w:r>
            <w:proofErr w:type="spellStart"/>
            <w:r w:rsidR="005672C3"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Tucuman</w:t>
            </w:r>
            <w:proofErr w:type="spellEnd"/>
            <w:r w:rsidR="005672C3"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 2022.</w:t>
            </w:r>
          </w:p>
          <w:p w:rsidR="004B0D38" w:rsidRPr="004B0D38" w:rsidRDefault="005672C3" w:rsidP="00101A2D">
            <w:pPr>
              <w:pStyle w:val="Listaconvietas"/>
              <w:numPr>
                <w:ilvl w:val="1"/>
                <w:numId w:val="10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RECONOCIMIENTO “LA VOZ DE TUS </w:t>
            </w:r>
            <w:proofErr w:type="gramStart"/>
            <w:r w:rsidRPr="000164BE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ESCRITOS ”</w:t>
            </w:r>
            <w:proofErr w:type="gramEnd"/>
          </w:p>
          <w:p w:rsidR="005672C3" w:rsidRDefault="005672C3" w:rsidP="004B0D38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proofErr w:type="spellStart"/>
            <w:r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DINAMICA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” Mi amigo Fiel” </w:t>
            </w:r>
            <w:r w:rsidRPr="000164BE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proofErr w:type="spellStart"/>
            <w:r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Tucuman</w:t>
            </w:r>
            <w:proofErr w:type="spellEnd"/>
            <w:r w:rsidRPr="000164BE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 2022.</w:t>
            </w:r>
          </w:p>
          <w:p w:rsidR="004B0D38" w:rsidRPr="004B0D38" w:rsidRDefault="004B0D38" w:rsidP="00101A2D">
            <w:pPr>
              <w:pStyle w:val="Listaconvietas"/>
              <w:numPr>
                <w:ilvl w:val="1"/>
                <w:numId w:val="10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proofErr w:type="spellStart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GALARDON</w:t>
            </w:r>
            <w:proofErr w:type="spellEnd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proofErr w:type="spellStart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IVIRAL</w:t>
            </w:r>
            <w:proofErr w:type="spellEnd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“</w:t>
            </w:r>
            <w:proofErr w:type="spellStart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Categoria</w:t>
            </w:r>
            <w:proofErr w:type="spellEnd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Escritora”</w:t>
            </w:r>
          </w:p>
          <w:p w:rsidR="004B0D38" w:rsidRDefault="004B0D38" w:rsidP="004B0D38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Reconocimiento nacional </w:t>
            </w:r>
            <w:r w:rsidRPr="004B0D38">
              <w:rPr>
                <w:rStyle w:val="Textoennegrita"/>
                <w:rFonts w:ascii="Batang" w:eastAsia="Batang" w:hAnsi="Batang" w:cs="Arial"/>
                <w:color w:val="F69885" w:themeColor="accent4" w:themeTint="99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Cochabamba Bolivia 2023. </w:t>
            </w:r>
          </w:p>
          <w:p w:rsidR="00B21CF9" w:rsidRDefault="00B21CF9" w:rsidP="00B21CF9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</w:pPr>
            <w:proofErr w:type="spellStart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GALARDON</w:t>
            </w:r>
            <w:proofErr w:type="spellEnd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ESTRELLA </w:t>
            </w:r>
            <w:proofErr w:type="spellStart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SAJAMA</w:t>
            </w:r>
            <w:proofErr w:type="spellEnd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DE ORO. </w:t>
            </w:r>
          </w:p>
          <w:p w:rsidR="00B21CF9" w:rsidRPr="00B21CF9" w:rsidRDefault="00B21CF9" w:rsidP="00B21CF9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Reconocimiento Local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color w:val="F69885" w:themeColor="accent4" w:themeTint="99"/>
                <w:sz w:val="24"/>
                <w:szCs w:val="24"/>
                <w:lang w:bidi="es-ES"/>
              </w:rPr>
              <w:t xml:space="preserve">• </w:t>
            </w:r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Oruro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Bolivia 2023. </w:t>
            </w:r>
          </w:p>
          <w:p w:rsidR="004B0D38" w:rsidRPr="004B0D38" w:rsidRDefault="004B0D38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Concurso Internacional </w:t>
            </w:r>
            <w:r>
              <w:rPr>
                <w:rFonts w:ascii="Batang" w:eastAsia="Batang" w:hAnsi="Batang" w:cs="Arial"/>
                <w:b/>
                <w:sz w:val="24"/>
                <w:szCs w:val="24"/>
              </w:rPr>
              <w:t>de Trovas Clásicas” (</w:t>
            </w:r>
            <w:proofErr w:type="spell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OMT</w:t>
            </w:r>
            <w:proofErr w:type="spellEnd"/>
            <w:r>
              <w:rPr>
                <w:rFonts w:ascii="Batang" w:eastAsia="Batang" w:hAnsi="Batang" w:cs="Arial"/>
                <w:b/>
                <w:sz w:val="24"/>
                <w:szCs w:val="24"/>
              </w:rPr>
              <w:t>- Argentina</w:t>
            </w: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) Trofeo</w:t>
            </w:r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Jose</w:t>
            </w:r>
            <w:proofErr w:type="spellEnd"/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Rafel</w:t>
            </w:r>
            <w:proofErr w:type="spellEnd"/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Heranadez</w:t>
            </w:r>
            <w:proofErr w:type="spell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.</w:t>
            </w:r>
          </w:p>
          <w:p w:rsidR="00B21CF9" w:rsidRDefault="004B0D38" w:rsidP="00B21CF9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proofErr w:type="gramStart"/>
            <w:r>
              <w:rPr>
                <w:rFonts w:ascii="Batang" w:eastAsia="Batang" w:hAnsi="Batang" w:cs="Arial"/>
                <w:sz w:val="24"/>
                <w:szCs w:val="24"/>
              </w:rPr>
              <w:t xml:space="preserve">Tercer 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Lugar</w:t>
            </w:r>
            <w:proofErr w:type="gramEnd"/>
            <w:r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tang" w:eastAsia="Batang" w:hAnsi="Batang" w:cs="Arial"/>
                <w:sz w:val="24"/>
                <w:szCs w:val="24"/>
              </w:rPr>
              <w:t>Mencion</w:t>
            </w:r>
            <w:proofErr w:type="spellEnd"/>
            <w:r>
              <w:rPr>
                <w:rFonts w:ascii="Batang" w:eastAsia="Batang" w:hAnsi="Batang" w:cs="Arial"/>
                <w:sz w:val="24"/>
                <w:szCs w:val="24"/>
              </w:rPr>
              <w:t xml:space="preserve"> Destacada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>Categoría  Nuevo Trovador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Tema</w:t>
            </w:r>
            <w:r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tang" w:eastAsia="Batang" w:hAnsi="Batang" w:cs="Arial"/>
                <w:sz w:val="24"/>
                <w:szCs w:val="24"/>
              </w:rPr>
              <w:t>Tradicion</w:t>
            </w:r>
            <w:proofErr w:type="spellEnd"/>
            <w:r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 (</w:t>
            </w:r>
            <w:r>
              <w:rPr>
                <w:rFonts w:ascii="Batang" w:eastAsia="Batang" w:hAnsi="Batang" w:cs="Arial"/>
                <w:sz w:val="24"/>
                <w:szCs w:val="24"/>
              </w:rPr>
              <w:t>2023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>).</w:t>
            </w:r>
          </w:p>
          <w:p w:rsidR="00B21CF9" w:rsidRPr="004B0D38" w:rsidRDefault="00B21CF9" w:rsidP="00B21CF9">
            <w:pPr>
              <w:pStyle w:val="Listaconvietas"/>
              <w:numPr>
                <w:ilvl w:val="1"/>
                <w:numId w:val="10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proofErr w:type="spellStart"/>
            <w:proofErr w:type="gramStart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GALARDON</w:t>
            </w:r>
            <w:proofErr w:type="spellEnd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”</w:t>
            </w:r>
            <w:proofErr w:type="gramEnd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Premio </w:t>
            </w:r>
            <w:proofErr w:type="spellStart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ENHEDUANNA</w:t>
            </w:r>
            <w:proofErr w:type="spellEnd"/>
            <w:r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”</w:t>
            </w:r>
          </w:p>
          <w:p w:rsidR="00B21CF9" w:rsidRDefault="00B21CF9" w:rsidP="00B21CF9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Reconocimiento </w:t>
            </w:r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Inter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nacional </w:t>
            </w:r>
            <w:proofErr w:type="gramStart"/>
            <w:r w:rsidRPr="004B0D38">
              <w:rPr>
                <w:rStyle w:val="Textoennegrita"/>
                <w:rFonts w:ascii="Batang" w:eastAsia="Batang" w:hAnsi="Batang" w:cs="Arial"/>
                <w:color w:val="F69885" w:themeColor="accent4" w:themeTint="99"/>
                <w:sz w:val="24"/>
                <w:szCs w:val="24"/>
                <w:lang w:bidi="es-ES"/>
              </w:rPr>
              <w:t xml:space="preserve">• </w:t>
            </w:r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</w:t>
            </w:r>
            <w:proofErr w:type="gramEnd"/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Marzo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2023. </w:t>
            </w:r>
          </w:p>
          <w:p w:rsidR="00B21CF9" w:rsidRPr="00101A2D" w:rsidRDefault="00B21CF9" w:rsidP="00B21CF9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Concurso Internaciona</w:t>
            </w:r>
            <w:r>
              <w:rPr>
                <w:rFonts w:ascii="Batang" w:eastAsia="Batang" w:hAnsi="Batang" w:cs="Arial"/>
                <w:b/>
                <w:sz w:val="24"/>
                <w:szCs w:val="24"/>
              </w:rPr>
              <w:t>l de Trovas Clásicas” (</w:t>
            </w:r>
            <w:proofErr w:type="spell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OMT</w:t>
            </w:r>
            <w:proofErr w:type="spellEnd"/>
            <w:r>
              <w:rPr>
                <w:rFonts w:ascii="Batang" w:eastAsia="Batang" w:hAnsi="Batang" w:cs="Arial"/>
                <w:b/>
                <w:sz w:val="24"/>
                <w:szCs w:val="24"/>
              </w:rPr>
              <w:t>- BOLIVIA</w:t>
            </w: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) Trofeo </w:t>
            </w:r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Octavio Campero </w:t>
            </w:r>
            <w:proofErr w:type="spell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Echazu</w:t>
            </w:r>
            <w:proofErr w:type="spellEnd"/>
            <w:r>
              <w:rPr>
                <w:rFonts w:ascii="Batang" w:eastAsia="Batang" w:hAnsi="Batang" w:cs="Arial"/>
                <w:b/>
                <w:sz w:val="24"/>
                <w:szCs w:val="24"/>
              </w:rPr>
              <w:t>.</w:t>
            </w:r>
          </w:p>
          <w:p w:rsidR="003C3582" w:rsidRDefault="00B21CF9" w:rsidP="003C3582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proofErr w:type="spellStart"/>
            <w:r>
              <w:rPr>
                <w:rFonts w:ascii="Batang" w:eastAsia="Batang" w:hAnsi="Batang" w:cs="Arial"/>
                <w:sz w:val="24"/>
                <w:szCs w:val="24"/>
              </w:rPr>
              <w:t>Mencion</w:t>
            </w:r>
            <w:proofErr w:type="spellEnd"/>
            <w:r>
              <w:rPr>
                <w:rFonts w:ascii="Batang" w:eastAsia="Batang" w:hAnsi="Batang" w:cs="Arial"/>
                <w:sz w:val="24"/>
                <w:szCs w:val="24"/>
              </w:rPr>
              <w:t xml:space="preserve"> Destacada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gramStart"/>
            <w:r w:rsidRPr="00101A2D">
              <w:rPr>
                <w:rFonts w:ascii="Batang" w:eastAsia="Batang" w:hAnsi="Batang" w:cs="Arial"/>
                <w:sz w:val="24"/>
                <w:szCs w:val="24"/>
              </w:rPr>
              <w:t>Categoría  Nuevo</w:t>
            </w:r>
            <w:proofErr w:type="gram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Trovador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Tema </w:t>
            </w:r>
            <w:r>
              <w:rPr>
                <w:rFonts w:ascii="Batang" w:eastAsia="Batang" w:hAnsi="Batang" w:cs="Arial"/>
                <w:sz w:val="24"/>
                <w:szCs w:val="24"/>
              </w:rPr>
              <w:t>R</w:t>
            </w:r>
            <w:r w:rsidR="005D77C4">
              <w:rPr>
                <w:rFonts w:ascii="Batang" w:eastAsia="Batang" w:hAnsi="Batang" w:cs="Arial"/>
                <w:sz w:val="24"/>
                <w:szCs w:val="24"/>
              </w:rPr>
              <w:t>o</w:t>
            </w:r>
            <w:r>
              <w:rPr>
                <w:rFonts w:ascii="Batang" w:eastAsia="Batang" w:hAnsi="Batang" w:cs="Arial"/>
                <w:sz w:val="24"/>
                <w:szCs w:val="24"/>
              </w:rPr>
              <w:t>mance (2023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>).</w:t>
            </w:r>
          </w:p>
          <w:p w:rsidR="007F3916" w:rsidRPr="003C3582" w:rsidRDefault="007F3916" w:rsidP="003C3582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Concurso Internaciona</w:t>
            </w:r>
            <w:r>
              <w:rPr>
                <w:rFonts w:ascii="Batang" w:eastAsia="Batang" w:hAnsi="Batang" w:cs="Arial"/>
                <w:b/>
                <w:sz w:val="24"/>
                <w:szCs w:val="24"/>
              </w:rPr>
              <w:t>l de Trovas Clásicas” (</w:t>
            </w:r>
            <w:proofErr w:type="spell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OMT</w:t>
            </w:r>
            <w:proofErr w:type="spellEnd"/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PERU</w:t>
            </w:r>
            <w:proofErr w:type="spell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) Trofeo </w:t>
            </w:r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Mariano Melgar </w:t>
            </w:r>
            <w:proofErr w:type="spell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Maldivieso</w:t>
            </w:r>
            <w:proofErr w:type="spellEnd"/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. </w:t>
            </w:r>
          </w:p>
          <w:p w:rsidR="007F3916" w:rsidRDefault="00F60A88" w:rsidP="007F3916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r>
              <w:rPr>
                <w:rFonts w:ascii="Batang" w:eastAsia="Batang" w:hAnsi="Batang" w:cs="Arial"/>
                <w:sz w:val="24"/>
                <w:szCs w:val="24"/>
              </w:rPr>
              <w:t xml:space="preserve">Quinto Lugar </w:t>
            </w:r>
            <w:proofErr w:type="spellStart"/>
            <w:r w:rsidR="007F3916">
              <w:rPr>
                <w:rFonts w:ascii="Batang" w:eastAsia="Batang" w:hAnsi="Batang" w:cs="Arial"/>
                <w:sz w:val="24"/>
                <w:szCs w:val="24"/>
              </w:rPr>
              <w:t>Mencion</w:t>
            </w:r>
            <w:proofErr w:type="spellEnd"/>
            <w:r w:rsidR="007F3916">
              <w:rPr>
                <w:rFonts w:ascii="Batang" w:eastAsia="Batang" w:hAnsi="Batang" w:cs="Arial"/>
                <w:sz w:val="24"/>
                <w:szCs w:val="24"/>
              </w:rPr>
              <w:t xml:space="preserve"> Destacada</w:t>
            </w:r>
            <w:r w:rsidR="007F3916"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="007F3916"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gramStart"/>
            <w:r w:rsidR="007F3916" w:rsidRPr="00101A2D">
              <w:rPr>
                <w:rFonts w:ascii="Batang" w:eastAsia="Batang" w:hAnsi="Batang" w:cs="Arial"/>
                <w:sz w:val="24"/>
                <w:szCs w:val="24"/>
              </w:rPr>
              <w:t>Categoría  Nuevo</w:t>
            </w:r>
            <w:proofErr w:type="gramEnd"/>
            <w:r w:rsidR="007F3916" w:rsidRPr="00101A2D">
              <w:rPr>
                <w:rFonts w:ascii="Batang" w:eastAsia="Batang" w:hAnsi="Batang" w:cs="Arial"/>
                <w:sz w:val="24"/>
                <w:szCs w:val="24"/>
              </w:rPr>
              <w:t xml:space="preserve"> Trovador</w:t>
            </w:r>
            <w:r w:rsidR="007F3916"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="007F3916" w:rsidRPr="00101A2D">
              <w:rPr>
                <w:rFonts w:ascii="Batang" w:eastAsia="Batang" w:hAnsi="Batang" w:cs="Arial"/>
                <w:sz w:val="24"/>
                <w:szCs w:val="24"/>
              </w:rPr>
              <w:t xml:space="preserve"> Tema </w:t>
            </w:r>
            <w:r>
              <w:rPr>
                <w:rFonts w:ascii="Batang" w:eastAsia="Batang" w:hAnsi="Batang" w:cs="Arial"/>
                <w:sz w:val="24"/>
                <w:szCs w:val="24"/>
              </w:rPr>
              <w:t>Fervor</w:t>
            </w:r>
            <w:r w:rsidR="007F3916">
              <w:rPr>
                <w:rFonts w:ascii="Batang" w:eastAsia="Batang" w:hAnsi="Batang" w:cs="Arial"/>
                <w:sz w:val="24"/>
                <w:szCs w:val="24"/>
              </w:rPr>
              <w:t xml:space="preserve"> (2023</w:t>
            </w:r>
            <w:r w:rsidR="007F3916" w:rsidRPr="00101A2D">
              <w:rPr>
                <w:rFonts w:ascii="Batang" w:eastAsia="Batang" w:hAnsi="Batang" w:cs="Arial"/>
                <w:sz w:val="24"/>
                <w:szCs w:val="24"/>
              </w:rPr>
              <w:t>).</w:t>
            </w:r>
          </w:p>
          <w:p w:rsidR="00F60A88" w:rsidRPr="00101A2D" w:rsidRDefault="00F60A88" w:rsidP="00F60A8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>Concurso Internaciona</w:t>
            </w:r>
            <w:r>
              <w:rPr>
                <w:rFonts w:ascii="Batang" w:eastAsia="Batang" w:hAnsi="Batang" w:cs="Arial"/>
                <w:b/>
                <w:sz w:val="24"/>
                <w:szCs w:val="24"/>
              </w:rPr>
              <w:t>l de Trovas Clásicas” (</w:t>
            </w:r>
            <w:proofErr w:type="spell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OMT</w:t>
            </w:r>
            <w:proofErr w:type="spellEnd"/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PANAMA</w:t>
            </w:r>
            <w:proofErr w:type="spellEnd"/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) Trofeo </w:t>
            </w:r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Demetrio Korsi. </w:t>
            </w:r>
          </w:p>
          <w:p w:rsidR="008B281A" w:rsidRDefault="00F60A88" w:rsidP="008B281A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r>
              <w:rPr>
                <w:rFonts w:ascii="Batang" w:eastAsia="Batang" w:hAnsi="Batang" w:cs="Arial"/>
                <w:sz w:val="24"/>
                <w:szCs w:val="24"/>
              </w:rPr>
              <w:t xml:space="preserve">Cuarto Lugar </w:t>
            </w:r>
            <w:proofErr w:type="spellStart"/>
            <w:r>
              <w:rPr>
                <w:rFonts w:ascii="Batang" w:eastAsia="Batang" w:hAnsi="Batang" w:cs="Arial"/>
                <w:sz w:val="24"/>
                <w:szCs w:val="24"/>
              </w:rPr>
              <w:t>Mencion</w:t>
            </w:r>
            <w:proofErr w:type="spellEnd"/>
            <w:r>
              <w:rPr>
                <w:rFonts w:ascii="Batang" w:eastAsia="Batang" w:hAnsi="Batang" w:cs="Arial"/>
                <w:sz w:val="24"/>
                <w:szCs w:val="24"/>
              </w:rPr>
              <w:t xml:space="preserve"> Destacada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gramStart"/>
            <w:r w:rsidRPr="00101A2D">
              <w:rPr>
                <w:rFonts w:ascii="Batang" w:eastAsia="Batang" w:hAnsi="Batang" w:cs="Arial"/>
                <w:sz w:val="24"/>
                <w:szCs w:val="24"/>
              </w:rPr>
              <w:t>Categoría  Nuevo</w:t>
            </w:r>
            <w:proofErr w:type="gram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Trovador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Tema </w:t>
            </w:r>
            <w:r>
              <w:rPr>
                <w:rFonts w:ascii="Batang" w:eastAsia="Batang" w:hAnsi="Batang" w:cs="Arial"/>
                <w:sz w:val="24"/>
                <w:szCs w:val="24"/>
              </w:rPr>
              <w:t>Ofrenda (2023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>).</w:t>
            </w:r>
          </w:p>
          <w:p w:rsidR="008B281A" w:rsidRPr="008B281A" w:rsidRDefault="008B281A" w:rsidP="008B281A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lastRenderedPageBreak/>
              <w:t xml:space="preserve">Concurso </w:t>
            </w:r>
            <w:proofErr w:type="gram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Literario ”Trinchera</w:t>
            </w:r>
            <w:proofErr w:type="gramEnd"/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 de Octubre” (La Paz-Bolivia) 2023</w:t>
            </w:r>
          </w:p>
          <w:p w:rsidR="008B281A" w:rsidRPr="00101A2D" w:rsidRDefault="008B281A" w:rsidP="008B281A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Editorial del Estado 2023. </w:t>
            </w:r>
          </w:p>
          <w:p w:rsidR="008B281A" w:rsidRDefault="008B281A" w:rsidP="008B281A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proofErr w:type="spellStart"/>
            <w:r>
              <w:rPr>
                <w:rFonts w:ascii="Batang" w:eastAsia="Batang" w:hAnsi="Batang" w:cs="Arial"/>
                <w:sz w:val="24"/>
                <w:szCs w:val="24"/>
              </w:rPr>
              <w:t>Mencion</w:t>
            </w:r>
            <w:proofErr w:type="spellEnd"/>
            <w:r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tang" w:eastAsia="Batang" w:hAnsi="Batang" w:cs="Arial"/>
                <w:sz w:val="24"/>
                <w:szCs w:val="24"/>
              </w:rPr>
              <w:t>Honrrosa</w:t>
            </w:r>
            <w:proofErr w:type="spellEnd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gramStart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Categoría  </w:t>
            </w:r>
            <w:proofErr w:type="spellStart"/>
            <w:r>
              <w:rPr>
                <w:rFonts w:ascii="Batang" w:eastAsia="Batang" w:hAnsi="Batang" w:cs="Arial"/>
                <w:sz w:val="24"/>
                <w:szCs w:val="24"/>
              </w:rPr>
              <w:t>Poesia</w:t>
            </w:r>
            <w:proofErr w:type="spellEnd"/>
            <w:proofErr w:type="gramEnd"/>
            <w:r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>
              <w:rPr>
                <w:rFonts w:ascii="Batang" w:eastAsia="Batang" w:hAnsi="Batang" w:cs="Arial"/>
                <w:sz w:val="24"/>
                <w:szCs w:val="24"/>
              </w:rPr>
              <w:t>Trinchera de Octubre (2023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>).</w:t>
            </w:r>
          </w:p>
          <w:p w:rsidR="008B281A" w:rsidRPr="008B281A" w:rsidRDefault="008B281A" w:rsidP="008B281A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 w:rsidRPr="00101A2D">
              <w:rPr>
                <w:rFonts w:ascii="Batang" w:eastAsia="Batang" w:hAnsi="Batang" w:cs="Arial"/>
                <w:b/>
                <w:sz w:val="24"/>
                <w:szCs w:val="24"/>
              </w:rPr>
              <w:t xml:space="preserve">Concurso </w:t>
            </w:r>
            <w:proofErr w:type="gram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Literario ”Ensayos</w:t>
            </w:r>
            <w:proofErr w:type="gramEnd"/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Juridicos</w:t>
            </w:r>
            <w:proofErr w:type="spellEnd"/>
            <w:r>
              <w:rPr>
                <w:rFonts w:ascii="Batang" w:eastAsia="Batang" w:hAnsi="Batang" w:cs="Arial"/>
                <w:b/>
                <w:sz w:val="24"/>
                <w:szCs w:val="24"/>
              </w:rPr>
              <w:t>” (Oruro-Bolivia) 2023</w:t>
            </w:r>
          </w:p>
          <w:p w:rsidR="008B281A" w:rsidRPr="00101A2D" w:rsidRDefault="008B281A" w:rsidP="008B281A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Tribunal Supremo de Justicia 2023. </w:t>
            </w:r>
          </w:p>
          <w:p w:rsidR="008B281A" w:rsidRPr="008B281A" w:rsidRDefault="008B281A" w:rsidP="008B281A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8B281A">
              <w:rPr>
                <w:rFonts w:ascii="Batang" w:eastAsia="Batang" w:hAnsi="Batang"/>
                <w:sz w:val="24"/>
                <w:szCs w:val="24"/>
              </w:rPr>
              <w:t>Segundo Lugar</w:t>
            </w:r>
            <w:r>
              <w:t xml:space="preserve">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gramStart"/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Categoría  </w:t>
            </w:r>
            <w:r>
              <w:rPr>
                <w:rFonts w:ascii="Batang" w:eastAsia="Batang" w:hAnsi="Batang" w:cs="Arial"/>
                <w:sz w:val="24"/>
                <w:szCs w:val="24"/>
              </w:rPr>
              <w:t>Ensayo</w:t>
            </w:r>
            <w:proofErr w:type="gramEnd"/>
            <w:r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tang" w:eastAsia="Batang" w:hAnsi="Batang" w:cs="Arial"/>
                <w:sz w:val="24"/>
                <w:szCs w:val="24"/>
              </w:rPr>
              <w:t>Juridico</w:t>
            </w:r>
            <w:proofErr w:type="spellEnd"/>
            <w:r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101A2D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>
              <w:rPr>
                <w:rFonts w:ascii="Batang" w:eastAsia="Batang" w:hAnsi="Batang" w:cs="Arial"/>
                <w:sz w:val="24"/>
                <w:szCs w:val="24"/>
              </w:rPr>
              <w:t>Materia Civil (2023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>).</w:t>
            </w:r>
          </w:p>
          <w:p w:rsidR="008B281A" w:rsidRPr="008B281A" w:rsidRDefault="008B281A" w:rsidP="008B281A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proofErr w:type="spellStart"/>
            <w:proofErr w:type="gram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Galardon</w:t>
            </w:r>
            <w:proofErr w:type="spellEnd"/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 ”Titicaca</w:t>
            </w:r>
            <w:proofErr w:type="gramEnd"/>
            <w:r>
              <w:rPr>
                <w:rFonts w:ascii="Batang" w:eastAsia="Batang" w:hAnsi="Batang" w:cs="Arial"/>
                <w:b/>
                <w:sz w:val="24"/>
                <w:szCs w:val="24"/>
              </w:rPr>
              <w:t>” (La Paz -Bolivia) 2023</w:t>
            </w:r>
          </w:p>
          <w:p w:rsidR="004B0D38" w:rsidRDefault="008B281A" w:rsidP="008B281A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r w:rsidRPr="008B281A">
              <w:rPr>
                <w:rFonts w:ascii="Batang" w:eastAsia="Batang" w:hAnsi="Batang"/>
                <w:sz w:val="24"/>
                <w:szCs w:val="24"/>
              </w:rPr>
              <w:t>Profesional destacado</w:t>
            </w:r>
            <w:r>
              <w:t xml:space="preserve"> </w:t>
            </w:r>
            <w:r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>
              <w:rPr>
                <w:rFonts w:ascii="Batang" w:eastAsia="Batang" w:hAnsi="Batang" w:cs="Arial"/>
                <w:sz w:val="24"/>
                <w:szCs w:val="24"/>
              </w:rPr>
              <w:t>(2023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>).</w:t>
            </w:r>
          </w:p>
          <w:p w:rsidR="00FE5369" w:rsidRPr="008B281A" w:rsidRDefault="00FE5369" w:rsidP="00FE5369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b/>
                <w:bCs/>
                <w:sz w:val="24"/>
                <w:szCs w:val="24"/>
                <w:lang w:bidi="es-ES"/>
              </w:rPr>
            </w:pPr>
            <w:proofErr w:type="spellStart"/>
            <w:proofErr w:type="gramStart"/>
            <w:r>
              <w:rPr>
                <w:rFonts w:ascii="Batang" w:eastAsia="Batang" w:hAnsi="Batang" w:cs="Arial"/>
                <w:b/>
                <w:sz w:val="24"/>
                <w:szCs w:val="24"/>
              </w:rPr>
              <w:t>Galardon</w:t>
            </w:r>
            <w:proofErr w:type="spellEnd"/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 ”Mujeres</w:t>
            </w:r>
            <w:proofErr w:type="gramEnd"/>
            <w:r>
              <w:rPr>
                <w:rFonts w:ascii="Batang" w:eastAsia="Batang" w:hAnsi="Batang" w:cs="Arial"/>
                <w:b/>
                <w:sz w:val="24"/>
                <w:szCs w:val="24"/>
              </w:rPr>
              <w:t xml:space="preserve"> que inspiran ” (Oruro-Bolivia) 2023</w:t>
            </w:r>
          </w:p>
          <w:p w:rsidR="00FE5369" w:rsidRDefault="00FE5369" w:rsidP="00FE5369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Fonts w:ascii="Batang" w:eastAsia="Batang" w:hAnsi="Batang" w:cs="Arial"/>
                <w:sz w:val="24"/>
                <w:szCs w:val="24"/>
              </w:rPr>
            </w:pPr>
            <w:proofErr w:type="spellStart"/>
            <w:r>
              <w:rPr>
                <w:rFonts w:ascii="Batang" w:eastAsia="Batang" w:hAnsi="Batang"/>
                <w:sz w:val="24"/>
                <w:szCs w:val="24"/>
              </w:rPr>
              <w:t>Categoria</w:t>
            </w:r>
            <w:proofErr w:type="spellEnd"/>
            <w:r>
              <w:rPr>
                <w:rFonts w:ascii="Batang" w:eastAsia="Batang" w:hAnsi="Batang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Batang" w:eastAsia="Batang" w:hAnsi="Batang"/>
                <w:sz w:val="24"/>
                <w:szCs w:val="24"/>
              </w:rPr>
              <w:t>Academica</w:t>
            </w:r>
            <w:proofErr w:type="spellEnd"/>
            <w:r>
              <w:rPr>
                <w:rFonts w:ascii="Batang" w:eastAsia="Batang" w:hAnsi="Batang"/>
                <w:sz w:val="24"/>
                <w:szCs w:val="24"/>
              </w:rPr>
              <w:t xml:space="preserve"> </w:t>
            </w:r>
            <w:r>
              <w:t xml:space="preserve"> </w:t>
            </w:r>
            <w:r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>
              <w:rPr>
                <w:rFonts w:ascii="Batang" w:eastAsia="Batang" w:hAnsi="Batang" w:cs="Arial"/>
                <w:sz w:val="24"/>
                <w:szCs w:val="24"/>
              </w:rPr>
              <w:t>(2023</w:t>
            </w:r>
            <w:r w:rsidRPr="00101A2D">
              <w:rPr>
                <w:rFonts w:ascii="Batang" w:eastAsia="Batang" w:hAnsi="Batang" w:cs="Arial"/>
                <w:sz w:val="24"/>
                <w:szCs w:val="24"/>
              </w:rPr>
              <w:t>).</w:t>
            </w:r>
          </w:p>
          <w:p w:rsidR="00FE5369" w:rsidRPr="004B0D38" w:rsidRDefault="00FE5369" w:rsidP="00FE5369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Fonts w:ascii="Batang" w:eastAsia="Batang" w:hAnsi="Batang" w:cs="Arial"/>
                <w:sz w:val="24"/>
                <w:szCs w:val="24"/>
              </w:rPr>
            </w:pPr>
          </w:p>
          <w:p w:rsidR="00F02886" w:rsidRPr="003C3582" w:rsidRDefault="00A33C86" w:rsidP="004B0D38">
            <w:pPr>
              <w:pStyle w:val="Listaconvietas"/>
              <w:rPr>
                <w:rFonts w:ascii="Batang" w:eastAsia="Batang" w:hAnsi="Batang"/>
                <w:b/>
                <w:color w:val="FF0000"/>
                <w:sz w:val="24"/>
                <w:szCs w:val="24"/>
              </w:rPr>
            </w:pPr>
            <w:r w:rsidRPr="003C3582">
              <w:rPr>
                <w:rFonts w:ascii="Batang" w:eastAsia="Batang" w:hAnsi="Batang"/>
                <w:b/>
                <w:color w:val="FF0000"/>
                <w:sz w:val="24"/>
                <w:szCs w:val="24"/>
              </w:rPr>
              <w:t>P</w:t>
            </w:r>
            <w:r w:rsidR="00F70670" w:rsidRPr="003C3582">
              <w:rPr>
                <w:rFonts w:ascii="Batang" w:eastAsia="Batang" w:hAnsi="Batang"/>
                <w:b/>
                <w:color w:val="FF0000"/>
                <w:sz w:val="24"/>
                <w:szCs w:val="24"/>
              </w:rPr>
              <w:t>UBLICACIONES LITERARIAS (</w:t>
            </w:r>
            <w:proofErr w:type="spellStart"/>
            <w:r w:rsidR="00F70670" w:rsidRPr="003C3582">
              <w:rPr>
                <w:rFonts w:ascii="Batang" w:eastAsia="Batang" w:hAnsi="Batang"/>
                <w:b/>
                <w:color w:val="FF0000"/>
                <w:sz w:val="24"/>
                <w:szCs w:val="24"/>
              </w:rPr>
              <w:t>FISICO</w:t>
            </w:r>
            <w:proofErr w:type="spellEnd"/>
            <w:r w:rsidR="00F70670" w:rsidRPr="003C3582">
              <w:rPr>
                <w:rFonts w:ascii="Batang" w:eastAsia="Batang" w:hAnsi="Batang"/>
                <w:b/>
                <w:color w:val="FF0000"/>
                <w:sz w:val="24"/>
                <w:szCs w:val="24"/>
              </w:rPr>
              <w:t>)</w:t>
            </w:r>
          </w:p>
          <w:p w:rsid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0164BE">
              <w:rPr>
                <w:rFonts w:ascii="Batang" w:eastAsia="Batang" w:hAnsi="Batang" w:cs="Arial"/>
                <w:sz w:val="24"/>
                <w:szCs w:val="24"/>
              </w:rPr>
              <w:t>“</w:t>
            </w:r>
            <w:r w:rsidRPr="000164BE">
              <w:rPr>
                <w:rFonts w:ascii="Batang" w:eastAsia="Batang" w:hAnsi="Batang" w:cs="Arial"/>
                <w:b/>
                <w:sz w:val="24"/>
                <w:szCs w:val="24"/>
              </w:rPr>
              <w:t>Poesías</w:t>
            </w:r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” </w:t>
            </w:r>
            <w:r w:rsidRPr="000164BE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0164BE">
              <w:rPr>
                <w:rFonts w:ascii="Batang" w:eastAsia="Batang" w:hAnsi="Batang" w:cs="Arial"/>
                <w:sz w:val="24"/>
                <w:szCs w:val="24"/>
              </w:rPr>
              <w:t>Ediciones JOTA Bolivia (2018</w:t>
            </w:r>
            <w:proofErr w:type="gramStart"/>
            <w:r w:rsidRPr="000164BE">
              <w:rPr>
                <w:rFonts w:ascii="Batang" w:eastAsia="Batang" w:hAnsi="Batang" w:cs="Arial"/>
                <w:sz w:val="24"/>
                <w:szCs w:val="24"/>
              </w:rPr>
              <w:t xml:space="preserve">) </w:t>
            </w:r>
            <w:r w:rsidR="004B0D38">
              <w:rPr>
                <w:rFonts w:ascii="Batang" w:eastAsia="Batang" w:hAnsi="Batang" w:cs="Arial"/>
                <w:sz w:val="24"/>
                <w:szCs w:val="24"/>
              </w:rPr>
              <w:t>.</w:t>
            </w:r>
            <w:proofErr w:type="gramEnd"/>
          </w:p>
          <w:p w:rsid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Refugios </w:t>
            </w:r>
            <w:proofErr w:type="gram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Verbales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 ”</w:t>
            </w:r>
            <w:proofErr w:type="gramEnd"/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Ediciones JOTA Bolivia</w:t>
            </w:r>
            <w:r w:rsidR="00483DC3" w:rsidRPr="004B0D38">
              <w:rPr>
                <w:rFonts w:ascii="Batang" w:eastAsia="Batang" w:hAnsi="Batang" w:cs="Arial"/>
                <w:sz w:val="24"/>
                <w:szCs w:val="24"/>
              </w:rPr>
              <w:t xml:space="preserve"> (Antología Polen de </w:t>
            </w:r>
            <w:proofErr w:type="spellStart"/>
            <w:r w:rsidR="00483DC3" w:rsidRPr="004B0D38">
              <w:rPr>
                <w:rFonts w:ascii="Batang" w:eastAsia="Batang" w:hAnsi="Batang" w:cs="Arial"/>
                <w:sz w:val="24"/>
                <w:szCs w:val="24"/>
              </w:rPr>
              <w:t>Pisaflora</w:t>
            </w:r>
            <w:proofErr w:type="spellEnd"/>
            <w:r w:rsidR="00483DC3" w:rsidRPr="004B0D38">
              <w:rPr>
                <w:rFonts w:ascii="Batang" w:eastAsia="Batang" w:hAnsi="Batang" w:cs="Arial"/>
                <w:sz w:val="24"/>
                <w:szCs w:val="24"/>
              </w:rPr>
              <w:t xml:space="preserve"> )</w:t>
            </w:r>
            <w:r w:rsidR="004B0D38">
              <w:rPr>
                <w:rFonts w:ascii="Batang" w:eastAsia="Batang" w:hAnsi="Batang" w:cs="Arial"/>
                <w:sz w:val="24"/>
                <w:szCs w:val="24"/>
              </w:rPr>
              <w:t xml:space="preserve"> (2018) </w:t>
            </w:r>
          </w:p>
          <w:p w:rsidR="00B21CF9" w:rsidRPr="00F354EB" w:rsidRDefault="00F02886" w:rsidP="00F354EB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“</w:t>
            </w:r>
            <w:proofErr w:type="spell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ALMAY</w:t>
            </w:r>
            <w:proofErr w:type="spellEnd"/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”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Cuentos y Poesía en Idioma Originario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Secretaria de </w:t>
            </w:r>
            <w:proofErr w:type="gram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Cultura</w:t>
            </w:r>
            <w:r w:rsidRPr="004B0D38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.</w:t>
            </w:r>
            <w:r w:rsidR="002F5A5A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(</w:t>
            </w:r>
            <w:proofErr w:type="gramEnd"/>
            <w:r w:rsidR="002F5A5A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2019</w:t>
            </w:r>
            <w:r w:rsidR="00FD4BD5"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)</w:t>
            </w:r>
            <w:r w:rsidR="004B0D38"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  <w:t xml:space="preserve">. </w:t>
            </w:r>
            <w:r w:rsidR="00E60EBC" w:rsidRPr="004B0D38">
              <w:rPr>
                <w:rFonts w:ascii="Batang" w:eastAsia="Batang" w:hAnsi="Batang"/>
                <w:sz w:val="24"/>
                <w:szCs w:val="24"/>
              </w:rPr>
              <w:t xml:space="preserve">Antología en Idioma originario </w:t>
            </w:r>
            <w:proofErr w:type="gramStart"/>
            <w:r w:rsidR="00E60EBC" w:rsidRPr="004B0D38">
              <w:rPr>
                <w:rFonts w:ascii="Batang" w:eastAsia="Batang" w:hAnsi="Batang"/>
                <w:sz w:val="24"/>
                <w:szCs w:val="24"/>
              </w:rPr>
              <w:t>Quechua</w:t>
            </w:r>
            <w:proofErr w:type="gramEnd"/>
            <w:r w:rsidR="00E60EBC" w:rsidRPr="004B0D38">
              <w:rPr>
                <w:rFonts w:ascii="Batang" w:eastAsia="Batang" w:hAnsi="Batang"/>
                <w:sz w:val="24"/>
                <w:szCs w:val="24"/>
              </w:rPr>
              <w:t xml:space="preserve"> y </w:t>
            </w:r>
            <w:proofErr w:type="spellStart"/>
            <w:r w:rsidR="00E60EBC" w:rsidRPr="004B0D38">
              <w:rPr>
                <w:rFonts w:ascii="Batang" w:eastAsia="Batang" w:hAnsi="Batang"/>
                <w:sz w:val="24"/>
                <w:szCs w:val="24"/>
              </w:rPr>
              <w:t>Aymara</w:t>
            </w:r>
            <w:proofErr w:type="spellEnd"/>
            <w:r w:rsidR="00E60EBC" w:rsidRPr="004B0D38">
              <w:rPr>
                <w:rFonts w:ascii="Batang" w:eastAsia="Batang" w:hAnsi="Batang"/>
                <w:sz w:val="24"/>
                <w:szCs w:val="24"/>
              </w:rPr>
              <w:t xml:space="preserve">. </w:t>
            </w:r>
          </w:p>
          <w:p w:rsidR="004B0D38" w:rsidRDefault="001D6C6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“ROMANCE </w:t>
            </w:r>
            <w:proofErr w:type="spell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IDILICO</w:t>
            </w:r>
            <w:proofErr w:type="spellEnd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 DEL </w:t>
            </w:r>
            <w:proofErr w:type="gram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PILCOMAYO”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Antología Los Reyes de la Tertulia Bolivia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Apartado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Microrrelato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: Despertar desolador</w:t>
            </w:r>
            <w:r w:rsidRPr="004B0D38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(2020)</w:t>
            </w:r>
          </w:p>
          <w:p w:rsidR="004B0D38" w:rsidRDefault="00106671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RENACER DE LAS PALABRAS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Antologia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Internacional</w:t>
            </w:r>
            <w:r w:rsidRPr="004B0D38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(Argentina 2021)</w:t>
            </w:r>
          </w:p>
          <w:p w:rsidR="004B0D38" w:rsidRDefault="00106671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“ROMANCE </w:t>
            </w:r>
            <w:proofErr w:type="spell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IDILICO</w:t>
            </w:r>
            <w:proofErr w:type="spellEnd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 DEL </w:t>
            </w:r>
            <w:proofErr w:type="gram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PILCOMAYO”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Antología Los Reyes de la Tertulia Bolivia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Apartado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Microrrelato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,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Poesia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y Carta</w:t>
            </w:r>
            <w:r w:rsidRPr="004B0D38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(2021)</w:t>
            </w:r>
            <w:r w:rsidR="00F70670"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F60A88" w:rsidRPr="003C3582" w:rsidRDefault="004B0D38" w:rsidP="003C3582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Batang" w:eastAsia="Batang" w:hAnsi="Batang" w:cs="Arial"/>
                <w:b/>
                <w:sz w:val="24"/>
                <w:szCs w:val="24"/>
              </w:rPr>
              <w:t>“</w:t>
            </w:r>
            <w:proofErr w:type="spellStart"/>
            <w:r w:rsidR="00115B65" w:rsidRPr="004B0D38">
              <w:rPr>
                <w:rFonts w:ascii="Batang" w:eastAsia="Batang" w:hAnsi="Batang" w:cs="Arial"/>
                <w:b/>
                <w:sz w:val="24"/>
                <w:szCs w:val="24"/>
              </w:rPr>
              <w:t>ANTOLOGIA</w:t>
            </w:r>
            <w:proofErr w:type="spellEnd"/>
            <w:r w:rsidR="00115B65"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 DE </w:t>
            </w:r>
            <w:proofErr w:type="spellStart"/>
            <w:r w:rsidR="00115B65" w:rsidRPr="004B0D38">
              <w:rPr>
                <w:rFonts w:ascii="Batang" w:eastAsia="Batang" w:hAnsi="Batang" w:cs="Arial"/>
                <w:b/>
                <w:sz w:val="24"/>
                <w:szCs w:val="24"/>
              </w:rPr>
              <w:t>POESIA</w:t>
            </w:r>
            <w:proofErr w:type="spellEnd"/>
            <w:r w:rsidR="00115B65"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 BOLIVIA- </w:t>
            </w:r>
            <w:proofErr w:type="gramStart"/>
            <w:r w:rsidR="00115B65" w:rsidRPr="004B0D38">
              <w:rPr>
                <w:rFonts w:ascii="Batang" w:eastAsia="Batang" w:hAnsi="Batang" w:cs="Arial"/>
                <w:b/>
                <w:sz w:val="24"/>
                <w:szCs w:val="24"/>
              </w:rPr>
              <w:t>INDONESIA”</w:t>
            </w:r>
            <w:r w:rsidR="00115B65"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="00115B65"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="00115B65"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Apartado  </w:t>
            </w:r>
            <w:proofErr w:type="spellStart"/>
            <w:r w:rsidR="00115B65"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Poesia</w:t>
            </w:r>
            <w:proofErr w:type="spellEnd"/>
            <w:r w:rsidR="003C3582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(2021).</w:t>
            </w:r>
          </w:p>
          <w:p w:rsidR="00115B65" w:rsidRPr="004B0D38" w:rsidRDefault="00115B65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“REALIZAR </w:t>
            </w:r>
            <w:proofErr w:type="gram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PAZ ”</w:t>
            </w:r>
            <w:proofErr w:type="gramEnd"/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Antología Poemas para La Paz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Poesia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“Amistad” (2022)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Argentina.</w:t>
            </w:r>
          </w:p>
          <w:p w:rsidR="00F02886" w:rsidRPr="004B0D38" w:rsidRDefault="00483DC3" w:rsidP="004B0D38">
            <w:pPr>
              <w:pStyle w:val="Listaconvietas"/>
              <w:rPr>
                <w:rFonts w:ascii="Batang" w:eastAsia="Batang" w:hAnsi="Batang"/>
                <w:b/>
                <w:color w:val="F05535" w:themeColor="accent4"/>
                <w:sz w:val="24"/>
                <w:szCs w:val="24"/>
              </w:rPr>
            </w:pPr>
            <w:proofErr w:type="spellStart"/>
            <w:r w:rsidRPr="004B0D38">
              <w:rPr>
                <w:rFonts w:ascii="Batang" w:eastAsia="Batang" w:hAnsi="Batang"/>
                <w:b/>
                <w:color w:val="F05535" w:themeColor="accent4"/>
                <w:sz w:val="24"/>
                <w:szCs w:val="24"/>
              </w:rPr>
              <w:t>PARTICIPACION</w:t>
            </w:r>
            <w:proofErr w:type="spellEnd"/>
            <w:r w:rsidRPr="004B0D38">
              <w:rPr>
                <w:rFonts w:ascii="Batang" w:eastAsia="Batang" w:hAnsi="Batang"/>
                <w:b/>
                <w:color w:val="F05535" w:themeColor="accent4"/>
                <w:sz w:val="24"/>
                <w:szCs w:val="24"/>
              </w:rPr>
              <w:t xml:space="preserve"> EN </w:t>
            </w:r>
            <w:proofErr w:type="gramStart"/>
            <w:r w:rsidR="00A33C86" w:rsidRPr="004B0D38">
              <w:rPr>
                <w:rFonts w:ascii="Batang" w:eastAsia="Batang" w:hAnsi="Batang"/>
                <w:b/>
                <w:color w:val="F05535" w:themeColor="accent4"/>
                <w:sz w:val="24"/>
                <w:szCs w:val="24"/>
              </w:rPr>
              <w:t>ANTOLOGÍAS  LITERARIAS</w:t>
            </w:r>
            <w:proofErr w:type="gramEnd"/>
            <w:r w:rsidR="006D28C7" w:rsidRPr="004B0D38">
              <w:rPr>
                <w:rFonts w:ascii="Batang" w:eastAsia="Batang" w:hAnsi="Batang"/>
                <w:b/>
                <w:color w:val="F05535" w:themeColor="accent4"/>
                <w:sz w:val="24"/>
                <w:szCs w:val="24"/>
              </w:rPr>
              <w:t xml:space="preserve"> VIRTUALES</w:t>
            </w:r>
            <w:r w:rsidR="00A33C86" w:rsidRPr="004B0D38">
              <w:rPr>
                <w:rFonts w:ascii="Batang" w:eastAsia="Batang" w:hAnsi="Batang"/>
                <w:b/>
                <w:color w:val="F05535" w:themeColor="accent4"/>
                <w:sz w:val="24"/>
                <w:szCs w:val="24"/>
              </w:rPr>
              <w:t>.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Virtual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Salvemos a la Madre Tierra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” </w:t>
            </w:r>
            <w:proofErr w:type="gramStart"/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Red</w:t>
            </w:r>
            <w:proofErr w:type="gramEnd"/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 de Escritores y artes Escénicas Potosí (2020).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Antología Virtual 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“Paginas </w:t>
            </w:r>
            <w:proofErr w:type="gram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Libres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Red de Escritores y artes Escénicas Potosí (2020).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Virtual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Plástico Poético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”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Red de Escritores y</w:t>
            </w:r>
            <w:r w:rsidR="004B0D38" w:rsidRPr="004B0D38">
              <w:rPr>
                <w:rFonts w:ascii="Batang" w:eastAsia="Batang" w:hAnsi="Batang" w:cs="Arial"/>
                <w:sz w:val="24"/>
                <w:szCs w:val="24"/>
              </w:rPr>
              <w:t xml:space="preserve"> artes Escénicas Potosí (2020).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Virtual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Sublime Mujer”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Red de Escritores y artes Escénicas P</w:t>
            </w:r>
            <w:r w:rsidR="004B0D38" w:rsidRPr="004B0D38">
              <w:rPr>
                <w:rFonts w:ascii="Batang" w:eastAsia="Batang" w:hAnsi="Batang" w:cs="Arial"/>
                <w:sz w:val="24"/>
                <w:szCs w:val="24"/>
              </w:rPr>
              <w:t>otosí (2020).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Virtual “</w:t>
            </w:r>
            <w:proofErr w:type="spell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Microcuentos</w:t>
            </w:r>
            <w:proofErr w:type="spellEnd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 de Terror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”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Red de Escritores y artes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lastRenderedPageBreak/>
              <w:t xml:space="preserve">Escénicas </w:t>
            </w:r>
            <w:r w:rsidR="004B0D38" w:rsidRPr="004B0D38">
              <w:rPr>
                <w:rFonts w:ascii="Batang" w:eastAsia="Batang" w:hAnsi="Batang" w:cs="Arial"/>
                <w:sz w:val="24"/>
                <w:szCs w:val="24"/>
              </w:rPr>
              <w:t>Potosí (2020).</w:t>
            </w:r>
          </w:p>
          <w:p w:rsidR="003C3582" w:rsidRPr="003C3582" w:rsidRDefault="00F02886" w:rsidP="003C3582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Virtual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El erotismo e</w:t>
            </w:r>
            <w:r w:rsidR="000721F3" w:rsidRPr="004B0D38">
              <w:rPr>
                <w:rFonts w:ascii="Batang" w:eastAsia="Batang" w:hAnsi="Batang" w:cs="Arial"/>
                <w:b/>
                <w:sz w:val="24"/>
                <w:szCs w:val="24"/>
              </w:rPr>
              <w:t>n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 el Amor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”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Red de Escritores y artes Escénicas </w:t>
            </w:r>
            <w:r w:rsidR="004B0D38" w:rsidRPr="004B0D38">
              <w:rPr>
                <w:rFonts w:ascii="Batang" w:eastAsia="Batang" w:hAnsi="Batang" w:cs="Arial"/>
                <w:sz w:val="24"/>
                <w:szCs w:val="24"/>
              </w:rPr>
              <w:t>Potosí (2020).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Virtual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La Amistad”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Red de Escritores y</w:t>
            </w:r>
            <w:r w:rsidR="004B0D38" w:rsidRPr="004B0D38">
              <w:rPr>
                <w:rFonts w:ascii="Batang" w:eastAsia="Batang" w:hAnsi="Batang" w:cs="Arial"/>
                <w:sz w:val="24"/>
                <w:szCs w:val="24"/>
              </w:rPr>
              <w:t xml:space="preserve"> artes Escénicas Potosí (2020).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Virtual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La Vida”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Red de Escritores y</w:t>
            </w:r>
            <w:r w:rsidR="004B0D38" w:rsidRPr="004B0D38">
              <w:rPr>
                <w:rFonts w:ascii="Batang" w:eastAsia="Batang" w:hAnsi="Batang" w:cs="Arial"/>
                <w:sz w:val="24"/>
                <w:szCs w:val="24"/>
              </w:rPr>
              <w:t xml:space="preserve"> artes Escénicas Potosí (2020).</w:t>
            </w:r>
          </w:p>
          <w:p w:rsidR="00B21CF9" w:rsidRPr="00F60A88" w:rsidRDefault="00F02886" w:rsidP="00F60A8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Digital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Yo estoy Acá”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Escritores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Eleutheros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 2020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Antología Digital 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“El Tiempo en Familia”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Escritores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Eleutheros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 2020.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Antología Digital 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“Adultos Mayores”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Escritores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Eleutheros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 2020</w:t>
            </w:r>
            <w:r w:rsidR="004B0D38" w:rsidRPr="004B0D38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Digital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Países”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Escritores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Eleutheros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 2020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Antología Digital 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“Ubicuidad”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Escritores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Eleutheros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 2020</w:t>
            </w:r>
          </w:p>
          <w:p w:rsidR="00F60A88" w:rsidRPr="003C3582" w:rsidRDefault="00F02886" w:rsidP="003C3582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Digital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Bomberos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Escritores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Eleutheros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 2020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Digital “</w:t>
            </w:r>
            <w:proofErr w:type="spell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Aconchegos</w:t>
            </w:r>
            <w:proofErr w:type="spellEnd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 de Invierno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Escritores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Eleutheros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 2020</w:t>
            </w:r>
            <w:r w:rsidR="004B0D38" w:rsidRPr="004B0D38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Fonts w:ascii="Batang" w:eastAsia="Batang" w:hAnsi="Batang" w:cs="Arial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Digital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Mar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Escritores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Eleutheros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 2020</w:t>
            </w:r>
            <w:r w:rsidR="004B0D38" w:rsidRPr="004B0D38">
              <w:rPr>
                <w:rFonts w:ascii="Batang" w:eastAsia="Batang" w:hAnsi="Batang" w:cs="Arial"/>
                <w:sz w:val="24"/>
                <w:szCs w:val="24"/>
              </w:rPr>
              <w:t>.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Digital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Un mundo Nuevo es Posible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Escritores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Eleutheros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 2020.</w:t>
            </w:r>
          </w:p>
          <w:p w:rsidR="004B0D38" w:rsidRPr="004B0D38" w:rsidRDefault="00F02886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Digital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Poesía Enclaustrada II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Poemas </w:t>
            </w:r>
            <w:proofErr w:type="spell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Multi</w:t>
            </w:r>
            <w:proofErr w:type="spell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-autores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 2020</w:t>
            </w:r>
          </w:p>
          <w:p w:rsidR="004B0D38" w:rsidRPr="004B0D38" w:rsidRDefault="005568FE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Digital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Trofeo Aurora Camille Ramírez Góngora”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Trova Clásica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="00115B65"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Ecuador 2020.</w:t>
            </w:r>
          </w:p>
          <w:p w:rsidR="004B0D38" w:rsidRPr="004B0D38" w:rsidRDefault="005568FE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Digital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Trovadores por la Paz”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Trova Clásica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Argentina 2020.</w:t>
            </w:r>
          </w:p>
          <w:p w:rsidR="004B0D38" w:rsidRPr="004B0D38" w:rsidRDefault="006F091A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Digital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Trofeo </w:t>
            </w:r>
            <w:proofErr w:type="spell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Libai</w:t>
            </w:r>
            <w:proofErr w:type="spellEnd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Trova Clásica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China 2020.</w:t>
            </w:r>
          </w:p>
          <w:p w:rsidR="004B0D38" w:rsidRPr="004B0D38" w:rsidRDefault="006F091A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Digital “</w:t>
            </w:r>
            <w:proofErr w:type="gram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Trofeo  Iván</w:t>
            </w:r>
            <w:proofErr w:type="gramEnd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 Pórtela </w:t>
            </w:r>
            <w:proofErr w:type="spell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Bonachea</w:t>
            </w:r>
            <w:proofErr w:type="spellEnd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Trova Clásica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México 2020.</w:t>
            </w:r>
          </w:p>
          <w:p w:rsidR="004B0D38" w:rsidRPr="004B0D38" w:rsidRDefault="006F091A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Digital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Miscelánea Literaria: Violencia en las Redes Sociales”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Red de Escritores y Artes Escénicas </w:t>
            </w:r>
            <w:proofErr w:type="gramStart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Potosí 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Bolivia 2020.</w:t>
            </w:r>
          </w:p>
          <w:p w:rsidR="003C3582" w:rsidRPr="003C3582" w:rsidRDefault="00D11D57" w:rsidP="003C3582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>Antología Digital “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Trofeo Nelson Mandela”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Trova Clásica</w:t>
            </w:r>
            <w:r w:rsidRPr="004B0D38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Costa de </w:t>
            </w:r>
          </w:p>
          <w:p w:rsidR="004B0D38" w:rsidRPr="004B0D38" w:rsidRDefault="00D11D57" w:rsidP="003C3582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1080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Marfil 2020</w:t>
            </w:r>
          </w:p>
          <w:p w:rsidR="00B21CF9" w:rsidRPr="00F60A88" w:rsidRDefault="00483DC3" w:rsidP="00F60A8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Antología Digital </w:t>
            </w:r>
            <w:r w:rsidR="00E60EBC" w:rsidRPr="004B0D38">
              <w:rPr>
                <w:rFonts w:ascii="Batang" w:eastAsia="Batang" w:hAnsi="Batang" w:cs="Arial"/>
                <w:b/>
                <w:sz w:val="24"/>
                <w:szCs w:val="24"/>
              </w:rPr>
              <w:t>“Dos Corazones”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 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El amor en tiempos de Pandemia.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E60EBC"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Argentina 2021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4B0D38" w:rsidRPr="004B0D38" w:rsidRDefault="00483DC3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Antología Literaria </w:t>
            </w:r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“Encuentro Poético Bolivia Ecuador</w:t>
            </w:r>
            <w:r w:rsidRPr="004B0D38">
              <w:rPr>
                <w:rFonts w:ascii="Batang" w:eastAsia="Batang" w:hAnsi="Batang" w:cs="Arial"/>
                <w:sz w:val="24"/>
                <w:szCs w:val="24"/>
              </w:rPr>
              <w:t>”</w:t>
            </w:r>
            <w:r w:rsidR="00F45C2A" w:rsidRPr="004B0D38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="00F45C2A"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F45C2A"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2021</w:t>
            </w:r>
          </w:p>
          <w:p w:rsidR="004B0D38" w:rsidRPr="004B0D38" w:rsidRDefault="00F70670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Revista </w:t>
            </w:r>
            <w:proofErr w:type="spellStart"/>
            <w:r w:rsidRPr="004B0D38">
              <w:rPr>
                <w:rFonts w:ascii="Batang" w:eastAsia="Batang" w:hAnsi="Batang" w:cs="Arial"/>
                <w:sz w:val="24"/>
                <w:szCs w:val="24"/>
              </w:rPr>
              <w:t>Cosmica</w:t>
            </w:r>
            <w:proofErr w:type="spellEnd"/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proofErr w:type="spellStart"/>
            <w:r w:rsidRPr="004B0D38">
              <w:rPr>
                <w:rFonts w:ascii="Batang" w:eastAsia="Batang" w:hAnsi="Batang" w:cs="Arial"/>
                <w:sz w:val="24"/>
                <w:szCs w:val="24"/>
              </w:rPr>
              <w:t>Fanzinne</w:t>
            </w:r>
            <w:proofErr w:type="spellEnd"/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proofErr w:type="spellStart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>Mexico</w:t>
            </w:r>
            <w:proofErr w:type="spellEnd"/>
            <w:r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 </w:t>
            </w:r>
            <w:r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2022.</w:t>
            </w:r>
          </w:p>
          <w:p w:rsidR="00F70670" w:rsidRPr="004B0D38" w:rsidRDefault="00F70670" w:rsidP="004B0D38">
            <w:pPr>
              <w:pStyle w:val="Listaconvietas"/>
              <w:numPr>
                <w:ilvl w:val="1"/>
                <w:numId w:val="3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4B0D38">
              <w:rPr>
                <w:rFonts w:ascii="Batang" w:eastAsia="Batang" w:hAnsi="Batang" w:cs="Arial"/>
                <w:sz w:val="24"/>
                <w:szCs w:val="24"/>
              </w:rPr>
              <w:t xml:space="preserve">Revista </w:t>
            </w:r>
            <w:proofErr w:type="spellStart"/>
            <w:r w:rsidR="0060739A" w:rsidRPr="004B0D38">
              <w:rPr>
                <w:rFonts w:ascii="Batang" w:eastAsia="Batang" w:hAnsi="Batang" w:cs="Arial"/>
                <w:sz w:val="24"/>
                <w:szCs w:val="24"/>
              </w:rPr>
              <w:t>Marjorie</w:t>
            </w:r>
            <w:proofErr w:type="spellEnd"/>
            <w:r w:rsidR="0060739A" w:rsidRPr="004B0D38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60739A" w:rsidRPr="004B0D38">
              <w:rPr>
                <w:rFonts w:ascii="Batang" w:eastAsia="Batang" w:hAnsi="Batang" w:cs="Arial"/>
                <w:sz w:val="24"/>
                <w:szCs w:val="24"/>
              </w:rPr>
              <w:t>Revue</w:t>
            </w:r>
            <w:proofErr w:type="spellEnd"/>
            <w:r w:rsidR="0060739A" w:rsidRPr="004B0D38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="0060739A"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 </w:t>
            </w:r>
            <w:proofErr w:type="spellStart"/>
            <w:r w:rsidR="0060739A" w:rsidRPr="004B0D38">
              <w:rPr>
                <w:rFonts w:ascii="Batang" w:eastAsia="Batang" w:hAnsi="Batang" w:cs="Arial"/>
                <w:b/>
                <w:sz w:val="24"/>
                <w:szCs w:val="24"/>
              </w:rPr>
              <w:t>Mexico</w:t>
            </w:r>
            <w:proofErr w:type="spellEnd"/>
            <w:proofErr w:type="gramEnd"/>
            <w:r w:rsidR="0060739A" w:rsidRPr="004B0D38">
              <w:rPr>
                <w:rFonts w:ascii="Batang" w:eastAsia="Batang" w:hAnsi="Batang" w:cs="Arial"/>
                <w:b/>
                <w:sz w:val="24"/>
                <w:szCs w:val="24"/>
              </w:rPr>
              <w:t xml:space="preserve"> </w:t>
            </w:r>
            <w:r w:rsidR="0060739A" w:rsidRPr="004B0D38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60739A" w:rsidRPr="004B0D3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2022</w:t>
            </w:r>
          </w:p>
          <w:p w:rsidR="00D11D57" w:rsidRPr="00655D6F" w:rsidRDefault="00D11D57" w:rsidP="0060739A">
            <w:pPr>
              <w:pStyle w:val="Listaconvietas"/>
              <w:numPr>
                <w:ilvl w:val="0"/>
                <w:numId w:val="0"/>
              </w:numPr>
              <w:spacing w:line="276" w:lineRule="auto"/>
              <w:rPr>
                <w:rStyle w:val="Textoennegrita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</w:p>
          <w:p w:rsidR="00F02886" w:rsidRPr="00F41B11" w:rsidRDefault="00A33C86" w:rsidP="006D28C7">
            <w:pPr>
              <w:pStyle w:val="Ttulo2"/>
              <w:spacing w:before="0" w:line="276" w:lineRule="auto"/>
              <w:rPr>
                <w:rFonts w:ascii="Batang" w:eastAsia="Batang" w:hAnsi="Batang" w:cs="Arial"/>
                <w:b/>
                <w:color w:val="CC2F0F" w:themeColor="accent4" w:themeShade="BF"/>
                <w:sz w:val="24"/>
                <w:szCs w:val="24"/>
              </w:rPr>
            </w:pPr>
            <w:proofErr w:type="gramStart"/>
            <w:r w:rsidRPr="00F41B11">
              <w:rPr>
                <w:rFonts w:ascii="Batang" w:eastAsia="Batang" w:hAnsi="Batang" w:cs="Arial"/>
                <w:b/>
                <w:color w:val="CC2F0F" w:themeColor="accent4" w:themeShade="BF"/>
                <w:sz w:val="24"/>
                <w:szCs w:val="24"/>
              </w:rPr>
              <w:t>RETOS  LITERARIOS</w:t>
            </w:r>
            <w:proofErr w:type="gramEnd"/>
            <w:r w:rsidRPr="00F41B11">
              <w:rPr>
                <w:rFonts w:ascii="Batang" w:eastAsia="Batang" w:hAnsi="Batang" w:cs="Arial"/>
                <w:b/>
                <w:color w:val="CC2F0F" w:themeColor="accent4" w:themeShade="BF"/>
                <w:sz w:val="24"/>
                <w:szCs w:val="24"/>
              </w:rPr>
              <w:t>.</w:t>
            </w:r>
          </w:p>
          <w:p w:rsidR="00106671" w:rsidRPr="00F41B11" w:rsidRDefault="00F02886" w:rsidP="00F41B11">
            <w:pPr>
              <w:pStyle w:val="Listaconvietas"/>
              <w:numPr>
                <w:ilvl w:val="0"/>
                <w:numId w:val="12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F41B11">
              <w:rPr>
                <w:rFonts w:ascii="Batang" w:eastAsia="Batang" w:hAnsi="Batang" w:cs="Arial"/>
                <w:sz w:val="24"/>
                <w:szCs w:val="24"/>
              </w:rPr>
              <w:t xml:space="preserve">Reto Poético N° 6 </w:t>
            </w:r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 xml:space="preserve">“Día Internacional del </w:t>
            </w:r>
            <w:proofErr w:type="gramStart"/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>Trabajo”</w:t>
            </w:r>
            <w:r w:rsidRPr="00F41B11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</w:t>
            </w:r>
            <w:proofErr w:type="gramEnd"/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MUNDO LITERARIO </w:t>
            </w:r>
          </w:p>
          <w:p w:rsidR="00F41B11" w:rsidRDefault="00F02886" w:rsidP="00F41B1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UNIVERSAL </w:t>
            </w:r>
            <w:r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FB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Poesía “El Trajín de las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Labores”2020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F60A88" w:rsidRPr="003C3582" w:rsidRDefault="00F02886" w:rsidP="003C3582">
            <w:pPr>
              <w:pStyle w:val="Listaconvietas"/>
              <w:numPr>
                <w:ilvl w:val="0"/>
                <w:numId w:val="12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F41B11">
              <w:rPr>
                <w:rFonts w:ascii="Batang" w:eastAsia="Batang" w:hAnsi="Batang" w:cs="Arial"/>
                <w:sz w:val="24"/>
                <w:szCs w:val="24"/>
              </w:rPr>
              <w:t xml:space="preserve">Reto Poético N° 7 </w:t>
            </w:r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 xml:space="preserve">“Día de la </w:t>
            </w:r>
            <w:proofErr w:type="gramStart"/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>Madre</w:t>
            </w:r>
            <w:r w:rsidRPr="00F41B11">
              <w:rPr>
                <w:rFonts w:ascii="Batang" w:eastAsia="Batang" w:hAnsi="Batang" w:cs="Arial"/>
                <w:sz w:val="24"/>
                <w:szCs w:val="24"/>
              </w:rPr>
              <w:t xml:space="preserve">”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</w:t>
            </w:r>
            <w:proofErr w:type="gramEnd"/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MUNDO LITERARIO UNIVERSAL </w:t>
            </w:r>
            <w:r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FB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Poesía “Desdén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Maternal”2020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115B65" w:rsidRPr="00F41B11" w:rsidRDefault="00F02886" w:rsidP="00F41B11">
            <w:pPr>
              <w:pStyle w:val="Listaconvietas"/>
              <w:numPr>
                <w:ilvl w:val="0"/>
                <w:numId w:val="12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</w:pPr>
            <w:r w:rsidRPr="00F41B11">
              <w:rPr>
                <w:rFonts w:ascii="Batang" w:eastAsia="Batang" w:hAnsi="Batang" w:cs="Arial"/>
                <w:sz w:val="24"/>
                <w:szCs w:val="24"/>
              </w:rPr>
              <w:t>Reto Poético N° 8 “</w:t>
            </w:r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 xml:space="preserve">Día del </w:t>
            </w:r>
            <w:proofErr w:type="gramStart"/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>Maestro</w:t>
            </w:r>
            <w:r w:rsidRPr="00F41B11">
              <w:rPr>
                <w:rFonts w:ascii="Batang" w:eastAsia="Batang" w:hAnsi="Batang" w:cs="Arial"/>
                <w:sz w:val="24"/>
                <w:szCs w:val="24"/>
              </w:rPr>
              <w:t xml:space="preserve">”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</w:t>
            </w:r>
            <w:proofErr w:type="gramEnd"/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MUNDO LITERARIO UNIVERSAL </w:t>
            </w:r>
            <w:r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FB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Poesía “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Enseñanzas”2020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E027E0" w:rsidRPr="00F41B11" w:rsidRDefault="00F02886" w:rsidP="00F41B11">
            <w:pPr>
              <w:pStyle w:val="Listaconvietas"/>
              <w:numPr>
                <w:ilvl w:val="0"/>
                <w:numId w:val="12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F41B11">
              <w:rPr>
                <w:rFonts w:ascii="Batang" w:eastAsia="Batang" w:hAnsi="Batang" w:cs="Arial"/>
                <w:sz w:val="24"/>
                <w:szCs w:val="24"/>
              </w:rPr>
              <w:t>Reto Poético N° 9 “</w:t>
            </w:r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 xml:space="preserve">Día Internacional de las Mujeres por la Paz y el </w:t>
            </w:r>
            <w:proofErr w:type="gramStart"/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>desarme</w:t>
            </w:r>
            <w:r w:rsidRPr="00F41B11">
              <w:rPr>
                <w:rFonts w:ascii="Batang" w:eastAsia="Batang" w:hAnsi="Batang" w:cs="Arial"/>
                <w:sz w:val="24"/>
                <w:szCs w:val="24"/>
              </w:rPr>
              <w:t>”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MUNDO LITERARIO UNIVERSAL </w:t>
            </w:r>
            <w:r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FB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Poesía “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Excusa”2020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6D28C7" w:rsidRPr="00F41B11" w:rsidRDefault="00F02886" w:rsidP="00F41B11">
            <w:pPr>
              <w:pStyle w:val="Listaconvietas"/>
              <w:numPr>
                <w:ilvl w:val="0"/>
                <w:numId w:val="12"/>
              </w:numPr>
              <w:spacing w:line="276" w:lineRule="auto"/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</w:pPr>
            <w:r w:rsidRPr="00F41B11">
              <w:rPr>
                <w:rFonts w:ascii="Batang" w:eastAsia="Batang" w:hAnsi="Batang" w:cs="Arial"/>
                <w:sz w:val="24"/>
                <w:szCs w:val="24"/>
              </w:rPr>
              <w:t xml:space="preserve">Reto Poético N° 10 </w:t>
            </w:r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 xml:space="preserve">“Día del </w:t>
            </w:r>
            <w:proofErr w:type="gramStart"/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>Padre”</w:t>
            </w:r>
            <w:r w:rsidRPr="00F41B11">
              <w:rPr>
                <w:rFonts w:ascii="Batang" w:eastAsia="Batang" w:hAnsi="Batang" w:cs="Arial"/>
                <w:sz w:val="24"/>
                <w:szCs w:val="24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•</w:t>
            </w:r>
            <w:proofErr w:type="gramEnd"/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MUNDO LITERARIO UNIVERSAL </w:t>
            </w:r>
            <w:r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>FB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Poesía “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Progenitor”2020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F02886" w:rsidRPr="00F41B11" w:rsidRDefault="00F02886" w:rsidP="00F41B11">
            <w:pPr>
              <w:pStyle w:val="Listaconvietas"/>
              <w:numPr>
                <w:ilvl w:val="0"/>
                <w:numId w:val="12"/>
              </w:numPr>
              <w:spacing w:line="276" w:lineRule="auto"/>
              <w:rPr>
                <w:rFonts w:ascii="Batang" w:eastAsia="Batang" w:hAnsi="Batang" w:cs="Arial"/>
                <w:b/>
                <w:sz w:val="24"/>
                <w:szCs w:val="24"/>
              </w:rPr>
            </w:pPr>
            <w:r w:rsidRPr="00F41B11">
              <w:rPr>
                <w:rFonts w:ascii="Batang" w:eastAsia="Batang" w:hAnsi="Batang" w:cs="Arial"/>
                <w:sz w:val="24"/>
                <w:szCs w:val="24"/>
              </w:rPr>
              <w:t>Reto Poético N° 3 “</w:t>
            </w:r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>Día del Estudiante en México</w:t>
            </w:r>
            <w:r w:rsidRPr="00F41B11">
              <w:rPr>
                <w:rFonts w:ascii="Batang" w:eastAsia="Batang" w:hAnsi="Batang" w:cs="Arial"/>
                <w:sz w:val="24"/>
                <w:szCs w:val="24"/>
              </w:rPr>
              <w:t>”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•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UTOPIA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POETICA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UNIVERSAL FB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Poesía “Estudiantes”</w:t>
            </w:r>
            <w:r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2020</w:t>
            </w:r>
          </w:p>
          <w:p w:rsidR="00F02886" w:rsidRPr="00F41B11" w:rsidRDefault="00F02886" w:rsidP="00F41B11">
            <w:pPr>
              <w:pStyle w:val="Listaconvietas"/>
              <w:numPr>
                <w:ilvl w:val="0"/>
                <w:numId w:val="12"/>
              </w:numPr>
              <w:spacing w:line="276" w:lineRule="auto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  <w:r w:rsidRPr="00F41B11">
              <w:rPr>
                <w:rFonts w:ascii="Batang" w:eastAsia="Batang" w:hAnsi="Batang" w:cs="Arial"/>
                <w:sz w:val="24"/>
                <w:szCs w:val="24"/>
              </w:rPr>
              <w:t>Reto Poético N° 4 “</w:t>
            </w:r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>Día Mundial del Medio Ambiente</w:t>
            </w:r>
            <w:r w:rsidRPr="00F41B11">
              <w:rPr>
                <w:rFonts w:ascii="Batang" w:eastAsia="Batang" w:hAnsi="Batang" w:cs="Arial"/>
                <w:sz w:val="24"/>
                <w:szCs w:val="24"/>
              </w:rPr>
              <w:t>”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•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UTOPIA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POETICA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UNIVERSAL FB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Poesía “Hábitat”</w:t>
            </w:r>
            <w:r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2020.</w:t>
            </w:r>
          </w:p>
          <w:p w:rsidR="00F02886" w:rsidRPr="00F41B11" w:rsidRDefault="00F02886" w:rsidP="00F41B11">
            <w:pPr>
              <w:pStyle w:val="Listaconvietas"/>
              <w:numPr>
                <w:ilvl w:val="0"/>
                <w:numId w:val="12"/>
              </w:numPr>
              <w:spacing w:line="276" w:lineRule="auto"/>
              <w:rPr>
                <w:rFonts w:ascii="Batang" w:eastAsia="Batang" w:hAnsi="Batang" w:cs="Arial"/>
                <w:b/>
                <w:sz w:val="24"/>
                <w:szCs w:val="24"/>
              </w:rPr>
            </w:pPr>
            <w:r w:rsidRPr="00F41B11">
              <w:rPr>
                <w:rFonts w:ascii="Batang" w:eastAsia="Batang" w:hAnsi="Batang" w:cs="Arial"/>
                <w:sz w:val="24"/>
                <w:szCs w:val="24"/>
              </w:rPr>
              <w:t xml:space="preserve">Reto Poético N° 5 </w:t>
            </w:r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>“Día del Padre</w:t>
            </w:r>
            <w:r w:rsidRPr="00F41B11">
              <w:rPr>
                <w:rFonts w:ascii="Batang" w:eastAsia="Batang" w:hAnsi="Batang" w:cs="Arial"/>
                <w:sz w:val="24"/>
                <w:szCs w:val="24"/>
              </w:rPr>
              <w:t>”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E68B05" w:themeColor="accent5" w:themeShade="BF"/>
                <w:sz w:val="24"/>
                <w:szCs w:val="24"/>
                <w:lang w:bidi="es-ES"/>
              </w:rPr>
              <w:t>•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UTOPIA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POETICA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UNIVERSAL FB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Poesía “Guía Eterna”</w:t>
            </w:r>
            <w:r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2020</w:t>
            </w:r>
          </w:p>
          <w:p w:rsidR="003C3582" w:rsidRPr="003C3582" w:rsidRDefault="00F02886" w:rsidP="003C3582">
            <w:pPr>
              <w:pStyle w:val="Listaconvietas"/>
              <w:numPr>
                <w:ilvl w:val="0"/>
                <w:numId w:val="12"/>
              </w:numPr>
              <w:spacing w:line="276" w:lineRule="auto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  <w:r w:rsidRPr="00F41B11">
              <w:rPr>
                <w:rFonts w:ascii="Batang" w:eastAsia="Batang" w:hAnsi="Batang" w:cs="Arial"/>
                <w:sz w:val="24"/>
                <w:szCs w:val="24"/>
              </w:rPr>
              <w:t>Reto Poético N° 6 “</w:t>
            </w:r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>Creación de haikus</w:t>
            </w:r>
            <w:r w:rsidRPr="00F41B11">
              <w:rPr>
                <w:rFonts w:ascii="Batang" w:eastAsia="Batang" w:hAnsi="Batang" w:cs="Arial"/>
                <w:sz w:val="24"/>
                <w:szCs w:val="24"/>
              </w:rPr>
              <w:t>”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•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UTOPIA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POETICA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UNIVERSAL FB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2020</w:t>
            </w:r>
            <w:r w:rsidR="003C3582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F02886" w:rsidRDefault="00A33C86" w:rsidP="003C3582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/>
              <w:rPr>
                <w:rFonts w:ascii="Batang" w:eastAsia="Batang" w:hAnsi="Batang" w:cs="Arial"/>
                <w:b/>
                <w:color w:val="CC2F0F" w:themeColor="accent4" w:themeShade="BF"/>
                <w:sz w:val="24"/>
                <w:szCs w:val="24"/>
              </w:rPr>
            </w:pPr>
            <w:r w:rsidRPr="003C3582">
              <w:rPr>
                <w:rFonts w:ascii="Batang" w:eastAsia="Batang" w:hAnsi="Batang" w:cs="Arial"/>
                <w:b/>
                <w:color w:val="CC2F0F" w:themeColor="accent4" w:themeShade="BF"/>
                <w:sz w:val="24"/>
                <w:szCs w:val="24"/>
              </w:rPr>
              <w:t xml:space="preserve">ENCUENTROS VIRTUALES. </w:t>
            </w:r>
          </w:p>
          <w:p w:rsidR="003C3582" w:rsidRPr="003C3582" w:rsidRDefault="003C3582" w:rsidP="003C3582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/>
              <w:rPr>
                <w:rFonts w:ascii="Batang" w:eastAsia="Batang" w:hAnsi="Batang" w:cs="Arial"/>
                <w:b/>
                <w:sz w:val="24"/>
                <w:szCs w:val="24"/>
              </w:rPr>
            </w:pPr>
          </w:p>
          <w:p w:rsidR="00F02886" w:rsidRPr="00F41B11" w:rsidRDefault="00F02886" w:rsidP="00F41B11">
            <w:pPr>
              <w:pStyle w:val="Listaconvietas"/>
              <w:numPr>
                <w:ilvl w:val="0"/>
                <w:numId w:val="13"/>
              </w:numPr>
              <w:spacing w:line="276" w:lineRule="auto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>Tercer Encuentro Virtual</w:t>
            </w:r>
            <w:r w:rsidRPr="00F41B11">
              <w:rPr>
                <w:rFonts w:ascii="Batang" w:eastAsia="Batang" w:hAnsi="Batang" w:cs="Arial"/>
                <w:sz w:val="24"/>
                <w:szCs w:val="24"/>
              </w:rPr>
              <w:t xml:space="preserve"> Escritores </w:t>
            </w:r>
            <w:proofErr w:type="spellStart"/>
            <w:r w:rsidRPr="00F41B11">
              <w:rPr>
                <w:rFonts w:ascii="Batang" w:eastAsia="Batang" w:hAnsi="Batang" w:cs="Arial"/>
                <w:sz w:val="24"/>
                <w:szCs w:val="24"/>
              </w:rPr>
              <w:t>Eleutheros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E68B05" w:themeColor="accent5" w:themeShade="BF"/>
                <w:sz w:val="24"/>
                <w:szCs w:val="24"/>
                <w:lang w:bidi="es-ES"/>
              </w:rPr>
              <w:t xml:space="preserve">•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Transmisión Mar de plata Argentina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Diploma de </w:t>
            </w:r>
            <w:proofErr w:type="gram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Participación</w:t>
            </w:r>
            <w:r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2020</w:t>
            </w:r>
            <w:proofErr w:type="gram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3C3582" w:rsidRPr="003C3582" w:rsidRDefault="00F02886" w:rsidP="003C3582">
            <w:pPr>
              <w:pStyle w:val="Listaconvietas"/>
              <w:numPr>
                <w:ilvl w:val="0"/>
                <w:numId w:val="13"/>
              </w:numPr>
              <w:spacing w:line="276" w:lineRule="auto"/>
              <w:rPr>
                <w:rFonts w:ascii="Batang" w:eastAsia="Batang" w:hAnsi="Batang" w:cs="Arial"/>
                <w:b/>
                <w:sz w:val="24"/>
                <w:szCs w:val="24"/>
              </w:rPr>
            </w:pPr>
            <w:proofErr w:type="gramStart"/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>Sexto  Encuentro</w:t>
            </w:r>
            <w:proofErr w:type="gramEnd"/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 xml:space="preserve"> Virtual</w:t>
            </w:r>
            <w:r w:rsidRPr="00F41B11">
              <w:rPr>
                <w:rFonts w:ascii="Batang" w:eastAsia="Batang" w:hAnsi="Batang" w:cs="Arial"/>
                <w:sz w:val="24"/>
                <w:szCs w:val="24"/>
              </w:rPr>
              <w:t xml:space="preserve"> Escritores </w:t>
            </w:r>
            <w:proofErr w:type="spellStart"/>
            <w:r w:rsidRPr="00F41B11">
              <w:rPr>
                <w:rFonts w:ascii="Batang" w:eastAsia="Batang" w:hAnsi="Batang" w:cs="Arial"/>
                <w:sz w:val="24"/>
                <w:szCs w:val="24"/>
              </w:rPr>
              <w:t>Eleutheros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E68B05" w:themeColor="accent5" w:themeShade="BF"/>
                <w:sz w:val="24"/>
                <w:szCs w:val="24"/>
                <w:lang w:bidi="es-ES"/>
              </w:rPr>
              <w:t xml:space="preserve">•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Transmisión Mar de plata Argentina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Diploma de Participación</w:t>
            </w:r>
            <w:r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 </w:t>
            </w:r>
            <w:r w:rsidR="00F60A88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2020</w:t>
            </w:r>
            <w:r w:rsidR="00F60A88">
              <w:rPr>
                <w:rFonts w:ascii="Batang" w:eastAsia="Batang" w:hAnsi="Batang" w:cs="Arial"/>
                <w:b/>
                <w:sz w:val="24"/>
                <w:szCs w:val="24"/>
              </w:rPr>
              <w:t>.</w:t>
            </w:r>
          </w:p>
          <w:p w:rsidR="00F41B11" w:rsidRDefault="00F02886" w:rsidP="00F41B11">
            <w:pPr>
              <w:pStyle w:val="Listaconvietas"/>
              <w:numPr>
                <w:ilvl w:val="0"/>
                <w:numId w:val="13"/>
              </w:numPr>
              <w:spacing w:line="276" w:lineRule="auto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  <w:r w:rsidRPr="00F41B11">
              <w:rPr>
                <w:rFonts w:ascii="Batang" w:eastAsia="Batang" w:hAnsi="Batang" w:cs="Arial"/>
                <w:b/>
                <w:sz w:val="24"/>
                <w:szCs w:val="24"/>
              </w:rPr>
              <w:t>Primer Encuentro Virtual</w:t>
            </w:r>
            <w:r w:rsidRPr="00F41B11">
              <w:rPr>
                <w:rFonts w:ascii="Batang" w:eastAsia="Batang" w:hAnsi="Batang" w:cs="Arial"/>
                <w:sz w:val="24"/>
                <w:szCs w:val="24"/>
              </w:rPr>
              <w:t xml:space="preserve"> “Narradores de </w:t>
            </w:r>
            <w:proofErr w:type="gramStart"/>
            <w:r w:rsidRPr="00F41B11">
              <w:rPr>
                <w:rFonts w:ascii="Batang" w:eastAsia="Batang" w:hAnsi="Batang" w:cs="Arial"/>
                <w:sz w:val="24"/>
                <w:szCs w:val="24"/>
              </w:rPr>
              <w:t>Cuarentena”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E68B05" w:themeColor="accent5" w:themeShade="BF"/>
                <w:sz w:val="24"/>
                <w:szCs w:val="24"/>
                <w:lang w:bidi="es-ES"/>
              </w:rPr>
              <w:t>•</w:t>
            </w:r>
            <w:proofErr w:type="gramEnd"/>
            <w:r w:rsidRPr="00F41B11">
              <w:rPr>
                <w:rStyle w:val="Textoennegrita"/>
                <w:rFonts w:ascii="Batang" w:eastAsia="Batang" w:hAnsi="Batang" w:cs="Arial"/>
                <w:b w:val="0"/>
                <w:color w:val="E68B05" w:themeColor="accent5" w:themeShade="BF"/>
                <w:sz w:val="24"/>
                <w:szCs w:val="24"/>
                <w:lang w:bidi="es-ES"/>
              </w:rPr>
              <w:t xml:space="preserve"> </w:t>
            </w:r>
            <w:r w:rsidR="006B471D"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Grupo Literario “La Casa del Árbol” </w:t>
            </w:r>
            <w:r w:rsidR="006B471D" w:rsidRPr="00F41B11">
              <w:rPr>
                <w:rStyle w:val="Textoennegrita"/>
                <w:rFonts w:ascii="Batang" w:eastAsia="Batang" w:hAnsi="Batang" w:cs="Arial"/>
                <w:b w:val="0"/>
                <w:color w:val="E68B05" w:themeColor="accent5" w:themeShade="BF"/>
                <w:sz w:val="24"/>
                <w:szCs w:val="24"/>
                <w:lang w:bidi="es-ES"/>
              </w:rPr>
              <w:t>•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Transmisión Cancún México </w:t>
            </w:r>
            <w:r w:rsidR="006B471D" w:rsidRPr="00F41B11">
              <w:rPr>
                <w:rStyle w:val="Textoennegrita"/>
                <w:rFonts w:ascii="Batang" w:eastAsia="Batang" w:hAnsi="Batang" w:cs="Arial"/>
                <w:b w:val="0"/>
                <w:color w:val="E68B05" w:themeColor="accent5" w:themeShade="BF"/>
                <w:sz w:val="24"/>
                <w:szCs w:val="24"/>
                <w:lang w:bidi="es-ES"/>
              </w:rPr>
              <w:t>•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2020.</w:t>
            </w:r>
          </w:p>
          <w:p w:rsidR="00F41B11" w:rsidRDefault="00F02886" w:rsidP="00F41B11">
            <w:pPr>
              <w:pStyle w:val="Listaconvietas"/>
              <w:numPr>
                <w:ilvl w:val="0"/>
                <w:numId w:val="13"/>
              </w:numPr>
              <w:spacing w:line="276" w:lineRule="auto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  <w:r w:rsidRPr="00F41B11"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  <w:t xml:space="preserve">Gran Encuentro Mundial Virtual de </w:t>
            </w:r>
            <w:r w:rsidR="006B471D" w:rsidRPr="00F41B11"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  <w:t>P</w:t>
            </w:r>
            <w:r w:rsidRPr="00F41B11"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  <w:t>oetas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bCs w:val="0"/>
                <w:color w:val="auto"/>
                <w:sz w:val="24"/>
                <w:szCs w:val="24"/>
              </w:rPr>
              <w:t xml:space="preserve"> “Por un Mundo Mejor para vivir”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E68B05" w:themeColor="accent5" w:themeShade="BF"/>
                <w:sz w:val="24"/>
                <w:szCs w:val="24"/>
                <w:lang w:bidi="es-ES"/>
              </w:rPr>
              <w:t xml:space="preserve"> •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Michoacan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México 2020</w:t>
            </w:r>
            <w:r w:rsidR="006B471D"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. </w:t>
            </w:r>
          </w:p>
          <w:p w:rsidR="00F41B11" w:rsidRDefault="00D11D57" w:rsidP="00F41B11">
            <w:pPr>
              <w:pStyle w:val="Listaconvietas"/>
              <w:numPr>
                <w:ilvl w:val="0"/>
                <w:numId w:val="13"/>
              </w:numPr>
              <w:spacing w:line="276" w:lineRule="auto"/>
              <w:rPr>
                <w:rFonts w:ascii="Batang" w:eastAsia="Batang" w:hAnsi="Batang" w:cs="Arial"/>
                <w:b/>
                <w:sz w:val="24"/>
                <w:szCs w:val="24"/>
              </w:rPr>
            </w:pPr>
            <w:r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</w:rPr>
              <w:t xml:space="preserve">“LA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</w:rPr>
              <w:t>POESIA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</w:rPr>
              <w:t xml:space="preserve"> Y TÚ”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</w:rPr>
              <w:t xml:space="preserve"> Programa Radial, Perú. </w:t>
            </w:r>
          </w:p>
          <w:p w:rsidR="00F41B11" w:rsidRDefault="00F45C2A" w:rsidP="00F41B11">
            <w:pPr>
              <w:pStyle w:val="Listaconvietas"/>
              <w:numPr>
                <w:ilvl w:val="0"/>
                <w:numId w:val="13"/>
              </w:numPr>
              <w:spacing w:line="276" w:lineRule="auto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Encuentro Poético Bolivia Ecuador</w:t>
            </w:r>
            <w:r w:rsidR="00E60EBC"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 </w:t>
            </w:r>
            <w:r w:rsidR="00E60EBC"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="00E60EBC" w:rsidRPr="00F41B11">
              <w:rPr>
                <w:rStyle w:val="Textoennegrita"/>
                <w:rFonts w:ascii="Batang" w:eastAsia="Batang" w:hAnsi="Batang" w:cs="Arial"/>
                <w:color w:val="auto"/>
                <w:sz w:val="24"/>
                <w:szCs w:val="24"/>
                <w:lang w:bidi="es-ES"/>
              </w:rPr>
              <w:t xml:space="preserve">Bolivia Ecuador 2021. </w:t>
            </w:r>
          </w:p>
          <w:p w:rsidR="00F354EB" w:rsidRPr="003C3582" w:rsidRDefault="00115B65" w:rsidP="003C3582">
            <w:pPr>
              <w:pStyle w:val="Listaconvietas"/>
              <w:numPr>
                <w:ilvl w:val="0"/>
                <w:numId w:val="13"/>
              </w:numPr>
              <w:spacing w:line="276" w:lineRule="auto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Festi-</w:t>
            </w:r>
            <w:proofErr w:type="gram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literat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>•</w:t>
            </w:r>
            <w:proofErr w:type="gramEnd"/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 </w:t>
            </w:r>
            <w:r w:rsidR="005672C3"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Bolivia-</w:t>
            </w:r>
            <w:proofErr w:type="spellStart"/>
            <w:r w:rsidR="005672C3"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Mexico</w:t>
            </w:r>
            <w:proofErr w:type="spellEnd"/>
            <w:r w:rsidR="005672C3"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-Argentina 2022</w:t>
            </w:r>
          </w:p>
          <w:p w:rsidR="001C1F3B" w:rsidRPr="00F354EB" w:rsidRDefault="005672C3" w:rsidP="004C6E5B">
            <w:pPr>
              <w:pStyle w:val="Listaconvietas"/>
              <w:numPr>
                <w:ilvl w:val="0"/>
                <w:numId w:val="13"/>
              </w:numPr>
              <w:spacing w:line="276" w:lineRule="auto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  <w:r w:rsidRPr="00F41B11"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  <w:t xml:space="preserve">CUARTA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  <w:t>VERSION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  <w:t xml:space="preserve"> “Mujeres que inspiran”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Tematica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: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Producion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Literaria en Tiempos de Pandemia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Bolivia.</w:t>
            </w:r>
          </w:p>
          <w:p w:rsidR="00F354EB" w:rsidRDefault="00F354EB" w:rsidP="00F354EB">
            <w:pPr>
              <w:pStyle w:val="Listaconvietas"/>
              <w:numPr>
                <w:ilvl w:val="0"/>
                <w:numId w:val="13"/>
              </w:numPr>
              <w:spacing w:line="276" w:lineRule="auto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  <w:r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  <w:t>QUINTA</w:t>
            </w:r>
            <w:r w:rsidRPr="00F41B11"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  <w:t>VERSION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  <w:t xml:space="preserve"> “Mujeres que inspiran” 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spellStart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Tematica</w:t>
            </w:r>
            <w:proofErr w:type="spellEnd"/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: </w:t>
            </w:r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Resiliencia</w:t>
            </w:r>
            <w:r w:rsidRPr="00F41B11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r w:rsidRPr="00F41B1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Bolivia.</w:t>
            </w:r>
          </w:p>
          <w:p w:rsidR="00F354EB" w:rsidRPr="00B620B1" w:rsidRDefault="00F354EB" w:rsidP="00F354EB">
            <w:pPr>
              <w:pStyle w:val="Listaconvietas"/>
              <w:numPr>
                <w:ilvl w:val="0"/>
                <w:numId w:val="13"/>
              </w:numPr>
              <w:spacing w:line="276" w:lineRule="auto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  <w:proofErr w:type="spellStart"/>
            <w:r w:rsidRPr="00F354EB">
              <w:rPr>
                <w:rStyle w:val="Textoennegrita"/>
                <w:rFonts w:ascii="Batang" w:eastAsia="Batang" w:hAnsi="Batang"/>
                <w:color w:val="auto"/>
                <w:sz w:val="24"/>
                <w:szCs w:val="24"/>
              </w:rPr>
              <w:lastRenderedPageBreak/>
              <w:t>MARATON</w:t>
            </w:r>
            <w:proofErr w:type="spellEnd"/>
            <w:r w:rsidRPr="00F354EB">
              <w:rPr>
                <w:rStyle w:val="Textoennegrita"/>
                <w:rFonts w:ascii="Batang" w:eastAsia="Batang" w:hAnsi="Batang"/>
                <w:color w:val="auto"/>
                <w:sz w:val="24"/>
                <w:szCs w:val="24"/>
              </w:rPr>
              <w:t xml:space="preserve"> LITERARIO. </w:t>
            </w:r>
            <w:r>
              <w:rPr>
                <w:rStyle w:val="Textoennegrita"/>
                <w:rFonts w:ascii="Batang" w:eastAsia="Batang" w:hAnsi="Batang"/>
                <w:color w:val="auto"/>
                <w:sz w:val="24"/>
                <w:szCs w:val="24"/>
              </w:rPr>
              <w:t xml:space="preserve">“El arte convertido en escritos” </w:t>
            </w:r>
            <w:r w:rsidRPr="00E0182B">
              <w:rPr>
                <w:rStyle w:val="Textoennegrita"/>
                <w:rFonts w:ascii="Batang" w:eastAsia="Batang" w:hAnsi="Batang" w:cs="Arial"/>
                <w:sz w:val="24"/>
                <w:szCs w:val="24"/>
                <w:lang w:bidi="es-ES"/>
              </w:rPr>
              <w:t xml:space="preserve">• </w:t>
            </w:r>
            <w:proofErr w:type="spellStart"/>
            <w:r w:rsidRPr="00F354EB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Tran</w:t>
            </w:r>
            <w:r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sm</w:t>
            </w:r>
            <w:r w:rsidRPr="00F354EB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ision</w:t>
            </w:r>
            <w:proofErr w:type="spellEnd"/>
            <w:r w:rsidRPr="00F354EB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 </w:t>
            </w:r>
            <w:r w:rsidR="00B620B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 xml:space="preserve">desde la Ciudad de </w:t>
            </w:r>
            <w:proofErr w:type="spellStart"/>
            <w:r w:rsidR="00B620B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Mexico</w:t>
            </w:r>
            <w:proofErr w:type="spellEnd"/>
            <w:r w:rsidR="00B620B1">
              <w:rPr>
                <w:rStyle w:val="Textoennegrita"/>
                <w:rFonts w:ascii="Batang" w:eastAsia="Batang" w:hAnsi="Batang" w:cs="Arial"/>
                <w:b w:val="0"/>
                <w:color w:val="auto"/>
                <w:sz w:val="24"/>
                <w:szCs w:val="24"/>
                <w:lang w:bidi="es-ES"/>
              </w:rPr>
              <w:t>.</w:t>
            </w: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Pr="003C3582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360" w:hanging="360"/>
              <w:rPr>
                <w:rStyle w:val="Textoennegrita"/>
                <w:rFonts w:ascii="Batang" w:eastAsia="Batang" w:hAnsi="Batang" w:cs="Arial"/>
                <w:bCs w:val="0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720"/>
              <w:jc w:val="center"/>
              <w:rPr>
                <w:rStyle w:val="Textoennegrita"/>
                <w:rFonts w:ascii="Batang" w:eastAsia="Batang" w:hAnsi="Batang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720"/>
              <w:jc w:val="center"/>
              <w:rPr>
                <w:rStyle w:val="Textoennegrita"/>
                <w:rFonts w:ascii="Batang" w:eastAsia="Batang" w:hAnsi="Batang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720"/>
              <w:jc w:val="center"/>
              <w:rPr>
                <w:rStyle w:val="Textoennegrita"/>
                <w:rFonts w:ascii="Batang" w:eastAsia="Batang" w:hAnsi="Batang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720"/>
              <w:jc w:val="center"/>
              <w:rPr>
                <w:rStyle w:val="Textoennegrita"/>
                <w:rFonts w:ascii="Batang" w:eastAsia="Batang" w:hAnsi="Batang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720"/>
              <w:jc w:val="center"/>
              <w:rPr>
                <w:rStyle w:val="Textoennegrita"/>
                <w:rFonts w:ascii="Batang" w:eastAsia="Batang" w:hAnsi="Batang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720"/>
              <w:jc w:val="center"/>
              <w:rPr>
                <w:rStyle w:val="Textoennegrita"/>
                <w:rFonts w:ascii="Batang" w:eastAsia="Batang" w:hAnsi="Batang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720"/>
              <w:jc w:val="center"/>
              <w:rPr>
                <w:rStyle w:val="Textoennegrita"/>
                <w:rFonts w:ascii="Batang" w:eastAsia="Batang" w:hAnsi="Batang"/>
                <w:color w:val="auto"/>
                <w:sz w:val="24"/>
                <w:szCs w:val="24"/>
              </w:rPr>
            </w:pPr>
          </w:p>
          <w:p w:rsidR="00B620B1" w:rsidRDefault="00B620B1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720"/>
              <w:jc w:val="center"/>
              <w:rPr>
                <w:rStyle w:val="Textoennegrita"/>
                <w:rFonts w:ascii="Batang" w:eastAsia="Batang" w:hAnsi="Batang"/>
                <w:color w:val="auto"/>
                <w:sz w:val="24"/>
                <w:szCs w:val="24"/>
              </w:rPr>
            </w:pPr>
          </w:p>
          <w:p w:rsidR="003619A2" w:rsidRDefault="003619A2" w:rsidP="00B620B1">
            <w:pPr>
              <w:pStyle w:val="Listaconvietas"/>
              <w:numPr>
                <w:ilvl w:val="0"/>
                <w:numId w:val="0"/>
              </w:numPr>
              <w:spacing w:line="276" w:lineRule="auto"/>
              <w:ind w:left="720"/>
              <w:jc w:val="center"/>
              <w:rPr>
                <w:rStyle w:val="Textoennegrita"/>
                <w:rFonts w:ascii="Batang" w:eastAsia="Batang" w:hAnsi="Batang"/>
                <w:color w:val="auto"/>
                <w:sz w:val="24"/>
                <w:szCs w:val="24"/>
              </w:rPr>
            </w:pPr>
            <w:r>
              <w:rPr>
                <w:rStyle w:val="Textoennegrita"/>
                <w:rFonts w:ascii="Batang" w:eastAsia="Batang" w:hAnsi="Batang"/>
                <w:color w:val="auto"/>
                <w:sz w:val="24"/>
                <w:szCs w:val="24"/>
              </w:rPr>
              <w:t xml:space="preserve">ANEXOS </w:t>
            </w:r>
          </w:p>
          <w:tbl>
            <w:tblPr>
              <w:tblStyle w:val="Tablaconcuadrcula"/>
              <w:tblpPr w:leftFromText="141" w:rightFromText="141" w:vertAnchor="text" w:horzAnchor="margin" w:tblpX="-714" w:tblpY="798"/>
              <w:tblOverlap w:val="never"/>
              <w:tblW w:w="9169" w:type="dxa"/>
              <w:tblLayout w:type="fixed"/>
              <w:tblLook w:val="04A0" w:firstRow="1" w:lastRow="0" w:firstColumn="1" w:lastColumn="0" w:noHBand="0" w:noVBand="1"/>
            </w:tblPr>
            <w:tblGrid>
              <w:gridCol w:w="4510"/>
              <w:gridCol w:w="4659"/>
            </w:tblGrid>
            <w:tr w:rsidR="00B620B1" w:rsidRPr="00B620B1" w:rsidTr="00F00FFC">
              <w:trPr>
                <w:trHeight w:val="336"/>
              </w:trPr>
              <w:tc>
                <w:tcPr>
                  <w:tcW w:w="4510" w:type="dxa"/>
                </w:tcPr>
                <w:p w:rsidR="00B620B1" w:rsidRPr="00646B59" w:rsidRDefault="00F00FFC" w:rsidP="00B620B1">
                  <w:pPr>
                    <w:pStyle w:val="Listaconvietas"/>
                    <w:numPr>
                      <w:ilvl w:val="0"/>
                      <w:numId w:val="0"/>
                    </w:numPr>
                    <w:tabs>
                      <w:tab w:val="left" w:pos="2317"/>
                    </w:tabs>
                    <w:spacing w:line="276" w:lineRule="auto"/>
                    <w:ind w:left="-691"/>
                    <w:jc w:val="center"/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</w:pPr>
                  <w:r w:rsidRPr="001C1F3B">
                    <w:rPr>
                      <w:rFonts w:ascii="Aharoni" w:hAnsi="Aharoni" w:cs="Aharoni"/>
                      <w:noProof/>
                      <w:lang w:val="en-US"/>
                    </w:rPr>
                    <w:drawing>
                      <wp:anchor distT="0" distB="0" distL="114300" distR="114300" simplePos="0" relativeHeight="251667456" behindDoc="0" locked="0" layoutInCell="1" allowOverlap="1" wp14:anchorId="75340C0A" wp14:editId="68BED9BC">
                        <wp:simplePos x="0" y="0"/>
                        <wp:positionH relativeFrom="column">
                          <wp:posOffset>138101</wp:posOffset>
                        </wp:positionH>
                        <wp:positionV relativeFrom="paragraph">
                          <wp:posOffset>273006</wp:posOffset>
                        </wp:positionV>
                        <wp:extent cx="2427605" cy="2108200"/>
                        <wp:effectExtent l="0" t="0" r="0" b="6350"/>
                        <wp:wrapThrough wrapText="bothSides">
                          <wp:wrapPolygon edited="0">
                            <wp:start x="0" y="0"/>
                            <wp:lineTo x="0" y="21470"/>
                            <wp:lineTo x="21357" y="21470"/>
                            <wp:lineTo x="21357" y="0"/>
                            <wp:lineTo x="0" y="0"/>
                          </wp:wrapPolygon>
                        </wp:wrapThrough>
                        <wp:docPr id="15" name="Imagen 15" descr="C:\Users\admin\Desktop\antologias\CERTIFICADO DE NOMBRAMIENTO MARIA DEL CARMEN CRUZ VARGAS  - BOLIVIA (3) - cop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7" descr="C:\Users\admin\Desktop\antologias\CERTIFICADO DE NOMBRAMIENTO MARIA DEL CARMEN CRUZ VARGAS  - BOLIVIA (3) - copi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27605" cy="2108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Style w:val="Textoennegrita"/>
                      <w:color w:val="auto"/>
                    </w:rPr>
                    <w:t xml:space="preserve">            </w:t>
                  </w:r>
                  <w:r w:rsidR="00B620B1"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 xml:space="preserve">REPRESENTANTE </w:t>
                  </w:r>
                  <w:proofErr w:type="spellStart"/>
                  <w:r w:rsidR="00B620B1"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>OMT</w:t>
                  </w:r>
                  <w:proofErr w:type="spellEnd"/>
                  <w:r w:rsidR="00B620B1"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 xml:space="preserve"> BOLIVIA.</w:t>
                  </w:r>
                </w:p>
                <w:p w:rsidR="00B620B1" w:rsidRPr="00B620B1" w:rsidRDefault="00B620B1" w:rsidP="00F00FFC">
                  <w:pPr>
                    <w:pStyle w:val="Listaconvietas"/>
                    <w:numPr>
                      <w:ilvl w:val="0"/>
                      <w:numId w:val="0"/>
                    </w:numPr>
                    <w:tabs>
                      <w:tab w:val="left" w:pos="2317"/>
                    </w:tabs>
                    <w:spacing w:line="276" w:lineRule="auto"/>
                    <w:rPr>
                      <w:rStyle w:val="Textoennegrita"/>
                      <w:color w:val="auto"/>
                    </w:rPr>
                  </w:pPr>
                </w:p>
              </w:tc>
              <w:tc>
                <w:tcPr>
                  <w:tcW w:w="4659" w:type="dxa"/>
                </w:tcPr>
                <w:p w:rsidR="00B620B1" w:rsidRPr="00646B59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</w:pPr>
                  <w:r w:rsidRPr="00A37C9C">
                    <w:rPr>
                      <w:rFonts w:ascii="Aharoni" w:hAnsi="Aharoni" w:cs="Aharoni"/>
                      <w:b/>
                      <w:noProof/>
                      <w:lang w:val="en-US"/>
                    </w:rPr>
                    <w:drawing>
                      <wp:anchor distT="0" distB="0" distL="114300" distR="114300" simplePos="0" relativeHeight="251669504" behindDoc="1" locked="0" layoutInCell="1" allowOverlap="1" wp14:anchorId="38339C1D" wp14:editId="2EF8D649">
                        <wp:simplePos x="0" y="0"/>
                        <wp:positionH relativeFrom="column">
                          <wp:posOffset>337600</wp:posOffset>
                        </wp:positionH>
                        <wp:positionV relativeFrom="paragraph">
                          <wp:posOffset>197573</wp:posOffset>
                        </wp:positionV>
                        <wp:extent cx="2217399" cy="2796540"/>
                        <wp:effectExtent l="0" t="0" r="0" b="3810"/>
                        <wp:wrapNone/>
                        <wp:docPr id="48" name="Imagen 48" descr="C:\Users\admin\Desktop\CV\certificados\received_328785045074290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admin\Desktop\CV\certificados\received_328785045074290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18989" cy="27985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646B59">
                    <w:rPr>
                      <w:rStyle w:val="Textoennegrita"/>
                      <w:color w:val="auto"/>
                    </w:rPr>
                    <w:t xml:space="preserve">     </w:t>
                  </w:r>
                  <w:r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 xml:space="preserve">REPRESENTANTE </w:t>
                  </w:r>
                  <w:proofErr w:type="spellStart"/>
                  <w:r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>IOPHS</w:t>
                  </w:r>
                  <w:proofErr w:type="spellEnd"/>
                  <w:r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 xml:space="preserve"> BOLIVIA.</w:t>
                  </w: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  <w:p w:rsidR="00F00FFC" w:rsidRPr="00B620B1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right="-852"/>
                    <w:rPr>
                      <w:rStyle w:val="Textoennegrita"/>
                      <w:color w:val="auto"/>
                    </w:rPr>
                  </w:pPr>
                </w:p>
              </w:tc>
            </w:tr>
            <w:tr w:rsidR="00B620B1" w:rsidTr="00F00FFC">
              <w:trPr>
                <w:trHeight w:val="353"/>
              </w:trPr>
              <w:tc>
                <w:tcPr>
                  <w:tcW w:w="4510" w:type="dxa"/>
                </w:tcPr>
                <w:p w:rsidR="00F00FFC" w:rsidRPr="00646B59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jc w:val="center"/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</w:pPr>
                  <w:r w:rsidRPr="00646B59">
                    <w:rPr>
                      <w:rFonts w:ascii="Batang" w:eastAsia="Batang" w:hAnsi="Batang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anchor distT="0" distB="0" distL="114300" distR="114300" simplePos="0" relativeHeight="251671552" behindDoc="0" locked="0" layoutInCell="1" allowOverlap="1" wp14:anchorId="4542E92A" wp14:editId="32F7D423">
                        <wp:simplePos x="0" y="0"/>
                        <wp:positionH relativeFrom="column">
                          <wp:posOffset>58420</wp:posOffset>
                        </wp:positionH>
                        <wp:positionV relativeFrom="paragraph">
                          <wp:posOffset>227330</wp:posOffset>
                        </wp:positionV>
                        <wp:extent cx="2585085" cy="3258185"/>
                        <wp:effectExtent l="0" t="0" r="5715" b="0"/>
                        <wp:wrapThrough wrapText="bothSides">
                          <wp:wrapPolygon edited="0">
                            <wp:start x="0" y="0"/>
                            <wp:lineTo x="0" y="21469"/>
                            <wp:lineTo x="21489" y="21469"/>
                            <wp:lineTo x="21489" y="0"/>
                            <wp:lineTo x="0" y="0"/>
                          </wp:wrapPolygon>
                        </wp:wrapThrough>
                        <wp:docPr id="38" name="Imagen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424" t="12512" r="33369" b="1069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85085" cy="32581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>REPRESENTANTE ICI BOLIVIA.</w:t>
                  </w:r>
                </w:p>
              </w:tc>
              <w:tc>
                <w:tcPr>
                  <w:tcW w:w="4659" w:type="dxa"/>
                </w:tcPr>
                <w:p w:rsidR="00F00FFC" w:rsidRPr="00646B59" w:rsidRDefault="00F00FFC" w:rsidP="00646B5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jc w:val="center"/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</w:pPr>
                  <w:r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>REPRESENTANTE REALIZAR-PAZ.</w:t>
                  </w:r>
                  <w:r w:rsidRPr="00FA6290"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73600" behindDoc="0" locked="0" layoutInCell="1" allowOverlap="1" wp14:anchorId="48FAE296" wp14:editId="5BD380E9">
                        <wp:simplePos x="0" y="0"/>
                        <wp:positionH relativeFrom="column">
                          <wp:posOffset>-65033</wp:posOffset>
                        </wp:positionH>
                        <wp:positionV relativeFrom="paragraph">
                          <wp:posOffset>790509</wp:posOffset>
                        </wp:positionV>
                        <wp:extent cx="2990215" cy="1946275"/>
                        <wp:effectExtent l="0" t="0" r="635" b="0"/>
                        <wp:wrapThrough wrapText="bothSides">
                          <wp:wrapPolygon edited="0">
                            <wp:start x="0" y="0"/>
                            <wp:lineTo x="0" y="21353"/>
                            <wp:lineTo x="21467" y="21353"/>
                            <wp:lineTo x="21467" y="0"/>
                            <wp:lineTo x="0" y="0"/>
                          </wp:wrapPolygon>
                        </wp:wrapThrough>
                        <wp:docPr id="82" name="Imagen 82" descr="C:\Users\admin\Downloads\270145619_633805521399182_8583120692380479668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admin\Downloads\270145619_633805521399182_8583120692380479668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0215" cy="1946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B620B1" w:rsidTr="00F00FFC">
              <w:trPr>
                <w:trHeight w:val="316"/>
              </w:trPr>
              <w:tc>
                <w:tcPr>
                  <w:tcW w:w="4510" w:type="dxa"/>
                </w:tcPr>
                <w:p w:rsidR="00F00FFC" w:rsidRPr="00646B59" w:rsidRDefault="00F00FFC" w:rsidP="00F00FF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jc w:val="center"/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</w:pPr>
                  <w:r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lastRenderedPageBreak/>
                    <w:t>PREMIO POESÍA EDICIONES JOTA</w:t>
                  </w:r>
                </w:p>
                <w:p w:rsidR="003619A2" w:rsidRPr="003619A2" w:rsidRDefault="00646B59" w:rsidP="003619A2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jc w:val="center"/>
                    <w:rPr>
                      <w:rStyle w:val="Textoennegrita"/>
                      <w:color w:val="auto"/>
                    </w:rPr>
                  </w:pPr>
                  <w:r w:rsidRPr="00EC2DDA">
                    <w:rPr>
                      <w:rFonts w:ascii="Arial" w:hAnsi="Arial" w:cs="Arial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anchor distT="0" distB="0" distL="114300" distR="114300" simplePos="0" relativeHeight="251675648" behindDoc="0" locked="0" layoutInCell="1" allowOverlap="1" wp14:anchorId="0E4A7B35" wp14:editId="5A65463E">
                        <wp:simplePos x="0" y="0"/>
                        <wp:positionH relativeFrom="margin">
                          <wp:posOffset>132080</wp:posOffset>
                        </wp:positionH>
                        <wp:positionV relativeFrom="margin">
                          <wp:posOffset>433705</wp:posOffset>
                        </wp:positionV>
                        <wp:extent cx="2511425" cy="2724785"/>
                        <wp:effectExtent l="0" t="0" r="3175" b="0"/>
                        <wp:wrapThrough wrapText="bothSides">
                          <wp:wrapPolygon edited="0">
                            <wp:start x="0" y="0"/>
                            <wp:lineTo x="0" y="21444"/>
                            <wp:lineTo x="21463" y="21444"/>
                            <wp:lineTo x="21463" y="0"/>
                            <wp:lineTo x="0" y="0"/>
                          </wp:wrapPolygon>
                        </wp:wrapThrough>
                        <wp:docPr id="26" name="Imagen 26" descr="C:\Users\admin\Desktop\Screenshot_20190618_16090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admin\Desktop\Screenshot_20190618_16090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11425" cy="27247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4659" w:type="dxa"/>
                </w:tcPr>
                <w:p w:rsidR="00B620B1" w:rsidRPr="00646B59" w:rsidRDefault="003619A2" w:rsidP="00646B59">
                  <w:pPr>
                    <w:pStyle w:val="Listaconvietas"/>
                    <w:numPr>
                      <w:ilvl w:val="0"/>
                      <w:numId w:val="0"/>
                    </w:numPr>
                    <w:jc w:val="center"/>
                    <w:rPr>
                      <w:rStyle w:val="Textoennegrita"/>
                      <w:rFonts w:ascii="Batang" w:eastAsia="Batang" w:hAnsi="Batang"/>
                      <w:sz w:val="24"/>
                      <w:szCs w:val="24"/>
                    </w:rPr>
                  </w:pPr>
                  <w:r w:rsidRPr="003619A2">
                    <w:rPr>
                      <w:rStyle w:val="Textoennegrita"/>
                      <w:rFonts w:ascii="Batang" w:eastAsia="Batang" w:hAnsi="Batang"/>
                      <w:noProof/>
                      <w:color w:val="auto"/>
                      <w:sz w:val="24"/>
                      <w:szCs w:val="24"/>
                      <w:lang w:val="en-US"/>
                    </w:rPr>
                    <w:drawing>
                      <wp:anchor distT="0" distB="0" distL="114300" distR="114300" simplePos="0" relativeHeight="251710464" behindDoc="0" locked="0" layoutInCell="1" allowOverlap="1">
                        <wp:simplePos x="0" y="0"/>
                        <wp:positionH relativeFrom="column">
                          <wp:posOffset>619760</wp:posOffset>
                        </wp:positionH>
                        <wp:positionV relativeFrom="paragraph">
                          <wp:posOffset>751840</wp:posOffset>
                        </wp:positionV>
                        <wp:extent cx="1598295" cy="2131695"/>
                        <wp:effectExtent l="0" t="0" r="1905" b="1905"/>
                        <wp:wrapThrough wrapText="bothSides">
                          <wp:wrapPolygon edited="0">
                            <wp:start x="0" y="0"/>
                            <wp:lineTo x="0" y="21426"/>
                            <wp:lineTo x="21368" y="21426"/>
                            <wp:lineTo x="21368" y="0"/>
                            <wp:lineTo x="0" y="0"/>
                          </wp:wrapPolygon>
                        </wp:wrapThrough>
                        <wp:docPr id="45" name="Imagen 45" descr="C:\Users\admin\Desktop\70005668_2386110858162991_4871577096553496576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C:\Users\admin\Desktop\70005668_2386110858162991_4871577096553496576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98295" cy="21316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646B59"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 xml:space="preserve">PREMIO </w:t>
                  </w:r>
                  <w:proofErr w:type="spellStart"/>
                  <w:r w:rsidR="00646B59"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>TOYP</w:t>
                  </w:r>
                  <w:proofErr w:type="spellEnd"/>
                  <w:r w:rsidR="00646B59"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 xml:space="preserve"> DIEZ JÓVENES </w:t>
                  </w:r>
                  <w:proofErr w:type="spellStart"/>
                  <w:r w:rsidR="00646B59"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>SOBRESALIEN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napToGrid w:val="0"/>
                      <w:color w:val="000000"/>
                      <w:w w:val="0"/>
                      <w:sz w:val="0"/>
                      <w:szCs w:val="0"/>
                      <w:u w:color="00000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 xml:space="preserve"> </w:t>
                  </w:r>
                  <w:proofErr w:type="spellStart"/>
                  <w:r w:rsidR="00646B59"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>TES</w:t>
                  </w:r>
                  <w:proofErr w:type="spellEnd"/>
                  <w:r w:rsidR="00646B59"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 xml:space="preserve"> DE ORURO</w:t>
                  </w:r>
                </w:p>
              </w:tc>
            </w:tr>
            <w:tr w:rsidR="00F00FFC" w:rsidTr="00F00FFC">
              <w:trPr>
                <w:trHeight w:val="316"/>
              </w:trPr>
              <w:tc>
                <w:tcPr>
                  <w:tcW w:w="4510" w:type="dxa"/>
                </w:tcPr>
                <w:p w:rsidR="00646B59" w:rsidRPr="00646B59" w:rsidRDefault="00646B59" w:rsidP="00646B59">
                  <w:pPr>
                    <w:pStyle w:val="Listaconvietas"/>
                    <w:numPr>
                      <w:ilvl w:val="0"/>
                      <w:numId w:val="0"/>
                    </w:numPr>
                    <w:jc w:val="center"/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</w:pPr>
                  <w:r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 xml:space="preserve">PREMIO </w:t>
                  </w:r>
                  <w:proofErr w:type="spellStart"/>
                  <w:r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>TOYP</w:t>
                  </w:r>
                  <w:proofErr w:type="spellEnd"/>
                  <w:r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 xml:space="preserve"> BOLIVIA </w:t>
                  </w:r>
                </w:p>
                <w:p w:rsidR="00F00FFC" w:rsidRDefault="00646B59" w:rsidP="00646B59">
                  <w:pPr>
                    <w:pStyle w:val="Listaconvietas"/>
                    <w:numPr>
                      <w:ilvl w:val="0"/>
                      <w:numId w:val="0"/>
                    </w:numPr>
                    <w:jc w:val="center"/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</w:pPr>
                  <w:r w:rsidRPr="00646B59"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 xml:space="preserve"> DIEZ JÓVENES SOBRESALIENTES DE BOLIVIA</w:t>
                  </w:r>
                  <w:r>
                    <w:rPr>
                      <w:rStyle w:val="Textoennegrita"/>
                      <w:rFonts w:ascii="Batang" w:eastAsia="Batang" w:hAnsi="Batang"/>
                      <w:color w:val="auto"/>
                      <w:sz w:val="24"/>
                      <w:szCs w:val="24"/>
                    </w:rPr>
                    <w:t>.</w:t>
                  </w:r>
                </w:p>
                <w:p w:rsidR="005733EA" w:rsidRPr="00EC2DDA" w:rsidRDefault="005733EA" w:rsidP="00646B59">
                  <w:pPr>
                    <w:pStyle w:val="Listaconvietas"/>
                    <w:numPr>
                      <w:ilvl w:val="0"/>
                      <w:numId w:val="0"/>
                    </w:numPr>
                    <w:jc w:val="center"/>
                    <w:rPr>
                      <w:rFonts w:ascii="Arial" w:hAnsi="Arial" w:cs="Arial"/>
                      <w:b/>
                      <w:noProof/>
                      <w:sz w:val="24"/>
                      <w:szCs w:val="24"/>
                    </w:rPr>
                  </w:pPr>
                  <w:r w:rsidRPr="005733EA">
                    <w:rPr>
                      <w:rFonts w:ascii="Arial" w:hAnsi="Arial" w:cs="Arial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1868170" cy="2216944"/>
                        <wp:effectExtent l="0" t="0" r="0" b="0"/>
                        <wp:docPr id="37" name="Imagen 37" descr="C:\Users\admin\Desktop\271831487_120599097142766_886409877352816378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C:\Users\admin\Desktop\271831487_120599097142766_886409877352816378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0404" cy="2219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9" w:type="dxa"/>
                </w:tcPr>
                <w:p w:rsidR="00646B59" w:rsidRDefault="00646B59" w:rsidP="00646B59">
                  <w:pPr>
                    <w:pStyle w:val="Nombredelaescuela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  <w:r w:rsidRPr="00646B59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PREMIO “LOS REYES DE LA TERTULIA </w:t>
                  </w:r>
                  <w:proofErr w:type="gramStart"/>
                  <w:r w:rsidRPr="00646B59">
                    <w:rPr>
                      <w:rFonts w:ascii="Batang" w:eastAsia="Batang" w:hAnsi="Batang" w:cs="Arial"/>
                      <w:sz w:val="24"/>
                      <w:szCs w:val="24"/>
                    </w:rPr>
                    <w:t>BOLIVIA ”</w:t>
                  </w:r>
                  <w:proofErr w:type="gramEnd"/>
                  <w:r w:rsidRPr="00646B59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( VERSOS DESDE EL PILCOMAYO).</w:t>
                  </w:r>
                </w:p>
                <w:p w:rsidR="00F00FFC" w:rsidRPr="00646B59" w:rsidRDefault="00646B59" w:rsidP="00646B59">
                  <w:pPr>
                    <w:pStyle w:val="Nombredelaescuela"/>
                    <w:rPr>
                      <w:rStyle w:val="Textoennegrita"/>
                      <w:rFonts w:ascii="Batang" w:eastAsia="Batang" w:hAnsi="Batang" w:cs="Arial"/>
                      <w:b/>
                      <w:bCs w:val="0"/>
                      <w:color w:val="auto"/>
                      <w:sz w:val="24"/>
                      <w:szCs w:val="24"/>
                    </w:rPr>
                  </w:pPr>
                  <w:r w:rsidRPr="004C6E5B">
                    <w:rPr>
                      <w:rFonts w:ascii="Arial" w:hAnsi="Arial" w:cs="Arial"/>
                      <w:b w:val="0"/>
                      <w:noProof/>
                      <w:lang w:val="en-US"/>
                    </w:rPr>
                    <w:drawing>
                      <wp:anchor distT="0" distB="0" distL="114300" distR="114300" simplePos="0" relativeHeight="251677696" behindDoc="0" locked="0" layoutInCell="1" allowOverlap="1" wp14:anchorId="5682B9E3" wp14:editId="70221FAA">
                        <wp:simplePos x="0" y="0"/>
                        <wp:positionH relativeFrom="column">
                          <wp:posOffset>-3810</wp:posOffset>
                        </wp:positionH>
                        <wp:positionV relativeFrom="paragraph">
                          <wp:posOffset>175260</wp:posOffset>
                        </wp:positionV>
                        <wp:extent cx="2816860" cy="2248535"/>
                        <wp:effectExtent l="0" t="0" r="2540" b="0"/>
                        <wp:wrapThrough wrapText="bothSides">
                          <wp:wrapPolygon edited="0">
                            <wp:start x="0" y="0"/>
                            <wp:lineTo x="0" y="21411"/>
                            <wp:lineTo x="21473" y="21411"/>
                            <wp:lineTo x="21473" y="0"/>
                            <wp:lineTo x="0" y="0"/>
                          </wp:wrapPolygon>
                        </wp:wrapThrough>
                        <wp:docPr id="57" name="Imagen 57" descr="C:\Users\admin\Desktop\FB_IMG_161549706794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C:\Users\admin\Desktop\FB_IMG_161549706794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6860" cy="2248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F00FFC" w:rsidTr="00F00FFC">
              <w:trPr>
                <w:trHeight w:val="316"/>
              </w:trPr>
              <w:tc>
                <w:tcPr>
                  <w:tcW w:w="4510" w:type="dxa"/>
                </w:tcPr>
                <w:p w:rsidR="00646B59" w:rsidRDefault="00646B59" w:rsidP="00646B59">
                  <w:pPr>
                    <w:pStyle w:val="Nombredelaescuela"/>
                    <w:rPr>
                      <w:rFonts w:ascii="Batang" w:eastAsia="Batang" w:hAnsi="Batang" w:cs="Arial"/>
                      <w:b w:val="0"/>
                      <w:sz w:val="24"/>
                      <w:szCs w:val="24"/>
                    </w:rPr>
                  </w:pPr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PREMIO </w:t>
                  </w:r>
                  <w:proofErr w:type="gramStart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“ RENACER</w:t>
                  </w:r>
                  <w:proofErr w:type="gramEnd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DE LAS PALABRAS ” (INSTITUTO</w:t>
                  </w:r>
                  <w:r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 CULTURAL </w:t>
                  </w:r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LATINOAMERICANO)</w:t>
                  </w:r>
                  <w:r>
                    <w:rPr>
                      <w:rFonts w:ascii="Batang" w:eastAsia="Batang" w:hAnsi="Batang" w:cs="Arial"/>
                      <w:b w:val="0"/>
                      <w:sz w:val="24"/>
                      <w:szCs w:val="24"/>
                    </w:rPr>
                    <w:t>.</w:t>
                  </w:r>
                </w:p>
                <w:p w:rsidR="00881B2D" w:rsidRDefault="00881B2D" w:rsidP="00646B59">
                  <w:pPr>
                    <w:pStyle w:val="Nombredelaescuela"/>
                    <w:rPr>
                      <w:rFonts w:ascii="Batang" w:eastAsia="Batang" w:hAnsi="Batang" w:cs="Arial"/>
                      <w:b w:val="0"/>
                      <w:sz w:val="24"/>
                      <w:szCs w:val="24"/>
                    </w:rPr>
                  </w:pPr>
                </w:p>
                <w:p w:rsidR="00881B2D" w:rsidRDefault="00881B2D" w:rsidP="00646B5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jc w:val="center"/>
                    <w:rPr>
                      <w:rFonts w:ascii="Arial" w:hAnsi="Arial" w:cs="Arial"/>
                      <w:b/>
                      <w:noProof/>
                      <w:sz w:val="24"/>
                      <w:szCs w:val="24"/>
                      <w:lang w:val="es-BO" w:eastAsia="es-BO"/>
                    </w:rPr>
                  </w:pPr>
                </w:p>
                <w:p w:rsidR="00F00FFC" w:rsidRPr="00EC2DDA" w:rsidRDefault="00881B2D" w:rsidP="00646B5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jc w:val="center"/>
                    <w:rPr>
                      <w:rFonts w:ascii="Arial" w:hAnsi="Arial" w:cs="Arial"/>
                      <w:b/>
                      <w:noProof/>
                      <w:sz w:val="24"/>
                      <w:szCs w:val="24"/>
                    </w:rPr>
                  </w:pPr>
                  <w:r w:rsidRPr="00881B2D">
                    <w:rPr>
                      <w:rFonts w:ascii="Arial" w:hAnsi="Arial" w:cs="Arial"/>
                      <w:b/>
                      <w:noProof/>
                      <w:sz w:val="24"/>
                      <w:szCs w:val="24"/>
                      <w:lang w:val="en-US"/>
                    </w:rPr>
                    <w:lastRenderedPageBreak/>
                    <w:drawing>
                      <wp:inline distT="0" distB="0" distL="0" distR="0">
                        <wp:extent cx="2133600" cy="2705100"/>
                        <wp:effectExtent l="0" t="0" r="0" b="0"/>
                        <wp:docPr id="21" name="Imagen 21" descr="C:\Users\admin\Desktop\161910476_3743936865713710_2731826776924767256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C:\Users\admin\Desktop\161910476_3743936865713710_2731826776924767256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519" t="8772" r="8270" b="818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133600" cy="2705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9" w:type="dxa"/>
                </w:tcPr>
                <w:p w:rsidR="00646B59" w:rsidRDefault="00646B59" w:rsidP="00646B59">
                  <w:pPr>
                    <w:pStyle w:val="Nombredelaescuela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lastRenderedPageBreak/>
                    <w:t>CONCURSO INTERNACIONAL DE POESÍA “MUJER DE HOY” “EL PAPEL DE LA MUJER EN LA SOCIEDAD” (</w:t>
                  </w:r>
                  <w:proofErr w:type="spellStart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UMMPL</w:t>
                  </w:r>
                  <w:proofErr w:type="spellEnd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)</w:t>
                  </w:r>
                  <w:r>
                    <w:rPr>
                      <w:rFonts w:ascii="Batang" w:eastAsia="Batang" w:hAnsi="Batang" w:cs="Arial"/>
                      <w:sz w:val="24"/>
                      <w:szCs w:val="24"/>
                    </w:rPr>
                    <w:t>.</w:t>
                  </w:r>
                </w:p>
                <w:p w:rsidR="00646B59" w:rsidRPr="000164BE" w:rsidRDefault="00646B59" w:rsidP="00646B59">
                  <w:pPr>
                    <w:pStyle w:val="Nombredelaescuela"/>
                    <w:rPr>
                      <w:rFonts w:ascii="Batang" w:eastAsia="Batang" w:hAnsi="Batang" w:cs="Arial"/>
                      <w:b w:val="0"/>
                      <w:sz w:val="24"/>
                      <w:szCs w:val="24"/>
                    </w:rPr>
                  </w:pPr>
                  <w:r w:rsidRPr="00E40C43">
                    <w:rPr>
                      <w:rFonts w:ascii="Times New Roman" w:eastAsia="Times New Roman" w:hAnsi="Times New Roman"/>
                      <w:noProof/>
                      <w:snapToGrid w:val="0"/>
                      <w:color w:val="000000"/>
                      <w:w w:val="0"/>
                      <w:sz w:val="0"/>
                      <w:szCs w:val="0"/>
                      <w:u w:color="000000"/>
                      <w:bdr w:val="none" w:sz="0" w:space="0" w:color="000000"/>
                      <w:shd w:val="clear" w:color="000000" w:fill="000000"/>
                      <w:lang w:val="en-US"/>
                    </w:rPr>
                    <w:lastRenderedPageBreak/>
                    <w:drawing>
                      <wp:anchor distT="0" distB="0" distL="114300" distR="114300" simplePos="0" relativeHeight="251679744" behindDoc="0" locked="0" layoutInCell="1" allowOverlap="1" wp14:anchorId="26B52E15" wp14:editId="0FB5A79C">
                        <wp:simplePos x="0" y="0"/>
                        <wp:positionH relativeFrom="column">
                          <wp:posOffset>263525</wp:posOffset>
                        </wp:positionH>
                        <wp:positionV relativeFrom="paragraph">
                          <wp:posOffset>202565</wp:posOffset>
                        </wp:positionV>
                        <wp:extent cx="2259330" cy="2711450"/>
                        <wp:effectExtent l="0" t="0" r="7620" b="0"/>
                        <wp:wrapThrough wrapText="bothSides">
                          <wp:wrapPolygon edited="0">
                            <wp:start x="0" y="0"/>
                            <wp:lineTo x="0" y="21398"/>
                            <wp:lineTo x="21491" y="21398"/>
                            <wp:lineTo x="21491" y="0"/>
                            <wp:lineTo x="0" y="0"/>
                          </wp:wrapPolygon>
                        </wp:wrapThrough>
                        <wp:docPr id="46" name="Imagen 46" descr="C:\Users\admin\Desktop\FB_IMG_16155041097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admin\Desktop\FB_IMG_161550410971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59330" cy="271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:rsidR="00F00FFC" w:rsidRDefault="00F00FFC" w:rsidP="00646B5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Style w:val="Textoennegrita"/>
                    </w:rPr>
                  </w:pPr>
                </w:p>
              </w:tc>
            </w:tr>
            <w:tr w:rsidR="00F00FFC" w:rsidTr="00F00FFC">
              <w:trPr>
                <w:trHeight w:val="316"/>
              </w:trPr>
              <w:tc>
                <w:tcPr>
                  <w:tcW w:w="4510" w:type="dxa"/>
                </w:tcPr>
                <w:p w:rsidR="00646B59" w:rsidRPr="000164BE" w:rsidRDefault="00646B59" w:rsidP="00646B59">
                  <w:pPr>
                    <w:pStyle w:val="Nombredelaescuela"/>
                    <w:spacing w:line="276" w:lineRule="auto"/>
                    <w:rPr>
                      <w:rFonts w:ascii="Batang" w:eastAsia="Batang" w:hAnsi="Batang" w:cs="Arial"/>
                      <w:b w:val="0"/>
                      <w:sz w:val="24"/>
                      <w:szCs w:val="24"/>
                    </w:rPr>
                  </w:pPr>
                  <w:r w:rsidRPr="00E40C43">
                    <w:rPr>
                      <w:rFonts w:ascii="Times New Roman" w:eastAsia="Times New Roman" w:hAnsi="Times New Roman"/>
                      <w:noProof/>
                      <w:snapToGrid w:val="0"/>
                      <w:color w:val="000000"/>
                      <w:w w:val="0"/>
                      <w:sz w:val="0"/>
                      <w:szCs w:val="0"/>
                      <w:u w:color="000000"/>
                      <w:bdr w:val="none" w:sz="0" w:space="0" w:color="000000"/>
                      <w:shd w:val="clear" w:color="000000" w:fill="000000"/>
                      <w:lang w:val="en-US"/>
                    </w:rPr>
                    <w:lastRenderedPageBreak/>
                    <w:drawing>
                      <wp:anchor distT="0" distB="0" distL="114300" distR="114300" simplePos="0" relativeHeight="251681792" behindDoc="0" locked="0" layoutInCell="1" allowOverlap="1" wp14:anchorId="17708B6F" wp14:editId="53A1E150">
                        <wp:simplePos x="0" y="0"/>
                        <wp:positionH relativeFrom="column">
                          <wp:posOffset>58420</wp:posOffset>
                        </wp:positionH>
                        <wp:positionV relativeFrom="paragraph">
                          <wp:posOffset>762635</wp:posOffset>
                        </wp:positionV>
                        <wp:extent cx="2479675" cy="191262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1299"/>
                            <wp:lineTo x="21406" y="21299"/>
                            <wp:lineTo x="21406" y="0"/>
                            <wp:lineTo x="0" y="0"/>
                          </wp:wrapPolygon>
                        </wp:wrapThrough>
                        <wp:docPr id="44" name="Imagen 44" descr="C:\Users\admin\Desktop\FB_IMG_161550407836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admin\Desktop\FB_IMG_161550407836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79675" cy="19126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CONCURSO INTERNACIONAL DE POESÍA Y </w:t>
                  </w:r>
                  <w:proofErr w:type="spellStart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MICROCUENTOS</w:t>
                  </w:r>
                  <w:proofErr w:type="spellEnd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UMMPL</w:t>
                  </w:r>
                  <w:proofErr w:type="spellEnd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)</w:t>
                  </w:r>
                  <w:r>
                    <w:rPr>
                      <w:rFonts w:ascii="Batang" w:eastAsia="Batang" w:hAnsi="Batang" w:cs="Arial"/>
                      <w:sz w:val="24"/>
                      <w:szCs w:val="24"/>
                    </w:rPr>
                    <w:t>.</w:t>
                  </w:r>
                </w:p>
                <w:p w:rsidR="00F00FFC" w:rsidRDefault="00F00FFC" w:rsidP="00646B5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jc w:val="center"/>
                    <w:rPr>
                      <w:rFonts w:ascii="Arial" w:hAnsi="Arial" w:cs="Arial"/>
                      <w:b/>
                      <w:noProof/>
                      <w:sz w:val="24"/>
                      <w:szCs w:val="24"/>
                    </w:rPr>
                  </w:pPr>
                </w:p>
                <w:p w:rsidR="00646B59" w:rsidRPr="00EC2DDA" w:rsidRDefault="00646B59" w:rsidP="00646B5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jc w:val="center"/>
                    <w:rPr>
                      <w:rFonts w:ascii="Arial" w:hAnsi="Arial" w:cs="Arial"/>
                      <w:b/>
                      <w:noProof/>
                      <w:sz w:val="24"/>
                      <w:szCs w:val="24"/>
                    </w:rPr>
                  </w:pPr>
                </w:p>
              </w:tc>
              <w:tc>
                <w:tcPr>
                  <w:tcW w:w="4659" w:type="dxa"/>
                </w:tcPr>
                <w:p w:rsidR="00646B59" w:rsidRPr="000164BE" w:rsidRDefault="00646B59" w:rsidP="00646B59">
                  <w:pPr>
                    <w:pStyle w:val="Nombredelaescuela"/>
                    <w:spacing w:line="276" w:lineRule="auto"/>
                    <w:rPr>
                      <w:rFonts w:ascii="Batang" w:eastAsia="Batang" w:hAnsi="Batang" w:cs="Arial"/>
                      <w:b w:val="0"/>
                      <w:sz w:val="24"/>
                      <w:szCs w:val="24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83840" behindDoc="0" locked="0" layoutInCell="1" allowOverlap="1" wp14:anchorId="4B3D2B27" wp14:editId="04AD5701">
                        <wp:simplePos x="0" y="0"/>
                        <wp:positionH relativeFrom="column">
                          <wp:posOffset>116840</wp:posOffset>
                        </wp:positionH>
                        <wp:positionV relativeFrom="paragraph">
                          <wp:posOffset>762635</wp:posOffset>
                        </wp:positionV>
                        <wp:extent cx="2626995" cy="1912620"/>
                        <wp:effectExtent l="0" t="0" r="1905" b="0"/>
                        <wp:wrapThrough wrapText="bothSides">
                          <wp:wrapPolygon edited="0">
                            <wp:start x="0" y="0"/>
                            <wp:lineTo x="0" y="21299"/>
                            <wp:lineTo x="21459" y="21299"/>
                            <wp:lineTo x="21459" y="0"/>
                            <wp:lineTo x="0" y="0"/>
                          </wp:wrapPolygon>
                        </wp:wrapThrough>
                        <wp:docPr id="43" name="Imagen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4673" t="15198" r="32823" b="525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26995" cy="19126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CONCURSO INTERNACIONAL DE TROVAS CLÁSICAS” (</w:t>
                  </w:r>
                  <w:proofErr w:type="spellStart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OMT</w:t>
                  </w:r>
                  <w:proofErr w:type="spellEnd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-ECUADOR) TROFEO AURORA.</w:t>
                  </w:r>
                </w:p>
                <w:p w:rsidR="00F00FFC" w:rsidRDefault="00F00FFC" w:rsidP="00646B5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Style w:val="Textoennegrita"/>
                    </w:rPr>
                  </w:pPr>
                </w:p>
              </w:tc>
            </w:tr>
            <w:tr w:rsidR="00646B59" w:rsidTr="00F00FFC">
              <w:trPr>
                <w:trHeight w:val="316"/>
              </w:trPr>
              <w:tc>
                <w:tcPr>
                  <w:tcW w:w="4510" w:type="dxa"/>
                </w:tcPr>
                <w:p w:rsidR="00646B59" w:rsidRPr="000164BE" w:rsidRDefault="00646B59" w:rsidP="00646B59">
                  <w:pPr>
                    <w:pStyle w:val="Nombredelaescuela"/>
                    <w:jc w:val="center"/>
                    <w:rPr>
                      <w:rFonts w:ascii="Batang" w:eastAsia="Batang" w:hAnsi="Batang" w:cs="Arial"/>
                      <w:b w:val="0"/>
                      <w:sz w:val="24"/>
                      <w:szCs w:val="24"/>
                    </w:rPr>
                  </w:pPr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CONCURSO INTERNACIONAL DE TROVAS </w:t>
                  </w:r>
                  <w:proofErr w:type="gramStart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CLÁSICAS ”</w:t>
                  </w:r>
                  <w:proofErr w:type="gramEnd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OMT</w:t>
                  </w:r>
                  <w:proofErr w:type="spellEnd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-CHINA) TROFEO </w:t>
                  </w:r>
                  <w:proofErr w:type="spellStart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LIBAI</w:t>
                  </w:r>
                  <w:proofErr w:type="spellEnd"/>
                </w:p>
                <w:p w:rsidR="00646B59" w:rsidRPr="000164BE" w:rsidRDefault="006E3CF7" w:rsidP="00646B59">
                  <w:pPr>
                    <w:pStyle w:val="Nombredelaescuela"/>
                    <w:spacing w:line="276" w:lineRule="auto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  <w:r w:rsidRPr="00E40C43">
                    <w:rPr>
                      <w:rFonts w:ascii="Times New Roman" w:eastAsia="Times New Roman" w:hAnsi="Times New Roman"/>
                      <w:noProof/>
                      <w:snapToGrid w:val="0"/>
                      <w:color w:val="000000"/>
                      <w:w w:val="0"/>
                      <w:sz w:val="0"/>
                      <w:szCs w:val="0"/>
                      <w:u w:color="000000"/>
                      <w:bdr w:val="none" w:sz="0" w:space="0" w:color="000000"/>
                      <w:shd w:val="clear" w:color="000000" w:fill="000000"/>
                      <w:lang w:val="en-US"/>
                    </w:rPr>
                    <w:drawing>
                      <wp:anchor distT="0" distB="0" distL="114300" distR="114300" simplePos="0" relativeHeight="251685888" behindDoc="0" locked="0" layoutInCell="1" allowOverlap="1" wp14:anchorId="110BE1DB" wp14:editId="0FE44C27">
                        <wp:simplePos x="0" y="0"/>
                        <wp:positionH relativeFrom="column">
                          <wp:posOffset>7620</wp:posOffset>
                        </wp:positionH>
                        <wp:positionV relativeFrom="paragraph">
                          <wp:posOffset>316230</wp:posOffset>
                        </wp:positionV>
                        <wp:extent cx="2700655" cy="1977390"/>
                        <wp:effectExtent l="0" t="0" r="4445" b="3810"/>
                        <wp:wrapThrough wrapText="bothSides">
                          <wp:wrapPolygon edited="0">
                            <wp:start x="0" y="0"/>
                            <wp:lineTo x="0" y="21434"/>
                            <wp:lineTo x="21483" y="21434"/>
                            <wp:lineTo x="21483" y="0"/>
                            <wp:lineTo x="0" y="0"/>
                          </wp:wrapPolygon>
                        </wp:wrapThrough>
                        <wp:docPr id="41" name="Imagen 41" descr="C:\Users\admin\Desktop\CV\certificados\DIPLOMA MARIA DEL CARMEN CRUZ VARGAS TEMA MISTICO CONCURSO DE CHIN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admin\Desktop\CV\certificados\DIPLOMA MARIA DEL CARMEN CRUZ VARGAS TEMA MISTICO CONCURSO DE CHIN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655" cy="19773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4659" w:type="dxa"/>
                </w:tcPr>
                <w:p w:rsidR="006E3CF7" w:rsidRPr="000164BE" w:rsidRDefault="006E3CF7" w:rsidP="006E3CF7">
                  <w:pPr>
                    <w:pStyle w:val="Nombredelaescuela"/>
                    <w:rPr>
                      <w:rFonts w:ascii="Batang" w:eastAsia="Batang" w:hAnsi="Batang" w:cs="Arial"/>
                      <w:b w:val="0"/>
                      <w:sz w:val="24"/>
                      <w:szCs w:val="24"/>
                    </w:rPr>
                  </w:pPr>
                  <w:r w:rsidRPr="00B564FB"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87936" behindDoc="0" locked="0" layoutInCell="1" allowOverlap="1" wp14:anchorId="3470B427" wp14:editId="62BC1927">
                        <wp:simplePos x="0" y="0"/>
                        <wp:positionH relativeFrom="column">
                          <wp:posOffset>32385</wp:posOffset>
                        </wp:positionH>
                        <wp:positionV relativeFrom="paragraph">
                          <wp:posOffset>914400</wp:posOffset>
                        </wp:positionV>
                        <wp:extent cx="2679700" cy="1975485"/>
                        <wp:effectExtent l="0" t="0" r="6350" b="5715"/>
                        <wp:wrapThrough wrapText="bothSides">
                          <wp:wrapPolygon edited="0">
                            <wp:start x="0" y="0"/>
                            <wp:lineTo x="0" y="21454"/>
                            <wp:lineTo x="21498" y="21454"/>
                            <wp:lineTo x="21498" y="0"/>
                            <wp:lineTo x="0" y="0"/>
                          </wp:wrapPolygon>
                        </wp:wrapThrough>
                        <wp:docPr id="42" name="Imagen 42" descr="C:\Users\admin\Desktop\CV\certificados\DIPLOMA MARIA DEL CARMEN CRUZ VARGAS TEMA EL GRAN POETA-MEXICO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admin\Desktop\CV\certificados\DIPLOMA MARIA DEL CARMEN CRUZ VARGAS TEMA EL GRAN POETA-MEXICO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79700" cy="19754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CONCURSO INTERNACIONAL DE TROVAS CLÁSICAS” (</w:t>
                  </w:r>
                  <w:proofErr w:type="spellStart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OMT-MEXICO</w:t>
                  </w:r>
                  <w:proofErr w:type="spellEnd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) TROFEO IVÁN PÓRTELA </w:t>
                  </w:r>
                  <w:proofErr w:type="spellStart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BONACHEA</w:t>
                  </w:r>
                  <w:proofErr w:type="spellEnd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.</w:t>
                  </w:r>
                </w:p>
                <w:p w:rsidR="00646B59" w:rsidRPr="000164BE" w:rsidRDefault="00646B59" w:rsidP="006E3CF7">
                  <w:pPr>
                    <w:pStyle w:val="Nombredelaescuela"/>
                    <w:spacing w:line="276" w:lineRule="auto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</w:p>
              </w:tc>
            </w:tr>
            <w:tr w:rsidR="006E3CF7" w:rsidTr="00F00FFC">
              <w:trPr>
                <w:trHeight w:val="316"/>
              </w:trPr>
              <w:tc>
                <w:tcPr>
                  <w:tcW w:w="4510" w:type="dxa"/>
                </w:tcPr>
                <w:p w:rsidR="006E3CF7" w:rsidRPr="000164BE" w:rsidRDefault="006E3CF7" w:rsidP="006E3CF7">
                  <w:pPr>
                    <w:pStyle w:val="Nombredelaescuela"/>
                    <w:jc w:val="center"/>
                    <w:rPr>
                      <w:rFonts w:ascii="Batang" w:eastAsia="Batang" w:hAnsi="Batang" w:cs="Arial"/>
                      <w:b w:val="0"/>
                      <w:sz w:val="24"/>
                      <w:szCs w:val="24"/>
                    </w:rPr>
                  </w:pPr>
                  <w:r w:rsidRPr="00C46CB6">
                    <w:rPr>
                      <w:noProof/>
                      <w:lang w:val="en-US"/>
                    </w:rPr>
                    <w:lastRenderedPageBreak/>
                    <w:drawing>
                      <wp:anchor distT="0" distB="0" distL="114300" distR="114300" simplePos="0" relativeHeight="251689984" behindDoc="0" locked="0" layoutInCell="1" allowOverlap="1" wp14:anchorId="1CE0A44B" wp14:editId="710BA44D">
                        <wp:simplePos x="0" y="0"/>
                        <wp:positionH relativeFrom="column">
                          <wp:posOffset>215900</wp:posOffset>
                        </wp:positionH>
                        <wp:positionV relativeFrom="paragraph">
                          <wp:posOffset>859155</wp:posOffset>
                        </wp:positionV>
                        <wp:extent cx="2343785" cy="236474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1403"/>
                            <wp:lineTo x="21419" y="21403"/>
                            <wp:lineTo x="21419" y="0"/>
                            <wp:lineTo x="0" y="0"/>
                          </wp:wrapPolygon>
                        </wp:wrapThrough>
                        <wp:docPr id="31" name="Imagen 31" descr="C:\Users\admin\Desktop\FB_IMG_160213323043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admin\Desktop\FB_IMG_160213323043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43785" cy="2364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RECONOCIMIENTO INTERNACIONAL “</w:t>
                  </w:r>
                  <w:proofErr w:type="spellStart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CONDOR</w:t>
                  </w:r>
                  <w:proofErr w:type="spellEnd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MENDOZINO</w:t>
                  </w:r>
                  <w:proofErr w:type="spellEnd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”- </w:t>
                  </w:r>
                  <w:proofErr w:type="spellStart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3RA</w:t>
                  </w:r>
                  <w:proofErr w:type="spellEnd"/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EDICIÓN 2020. SAN RAFAEL-ARGENTINA.</w:t>
                  </w:r>
                </w:p>
                <w:p w:rsidR="006E3CF7" w:rsidRPr="000164BE" w:rsidRDefault="006E3CF7" w:rsidP="006E3CF7">
                  <w:pPr>
                    <w:pStyle w:val="Nombredelaescuela"/>
                    <w:jc w:val="center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59" w:type="dxa"/>
                </w:tcPr>
                <w:p w:rsidR="006E3CF7" w:rsidRDefault="006E3CF7" w:rsidP="006E3CF7">
                  <w:pPr>
                    <w:pStyle w:val="Nombredelaescuela"/>
                    <w:jc w:val="center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PREMIO INTERNACIONAL IBEROAMERICANO A LA TRAYECTORIA “EL NEVADO SOLIDARIO DE ORO 2020”</w:t>
                  </w:r>
                  <w:r>
                    <w:rPr>
                      <w:rFonts w:ascii="Batang" w:eastAsia="Batang" w:hAnsi="Batang" w:cs="Arial"/>
                      <w:sz w:val="24"/>
                      <w:szCs w:val="24"/>
                    </w:rPr>
                    <w:t>.</w:t>
                  </w:r>
                </w:p>
                <w:p w:rsidR="006E3CF7" w:rsidRPr="00B564FB" w:rsidRDefault="006E3CF7" w:rsidP="006E3CF7">
                  <w:pPr>
                    <w:pStyle w:val="Nombredelaescuela"/>
                    <w:jc w:val="center"/>
                    <w:rPr>
                      <w:noProof/>
                    </w:rPr>
                  </w:pPr>
                  <w:r w:rsidRPr="00C46CB6"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92032" behindDoc="0" locked="0" layoutInCell="1" allowOverlap="1" wp14:anchorId="7011D68D" wp14:editId="7760E544">
                        <wp:simplePos x="0" y="0"/>
                        <wp:positionH relativeFrom="column">
                          <wp:posOffset>-3810</wp:posOffset>
                        </wp:positionH>
                        <wp:positionV relativeFrom="paragraph">
                          <wp:posOffset>169545</wp:posOffset>
                        </wp:positionV>
                        <wp:extent cx="2780030" cy="2125345"/>
                        <wp:effectExtent l="0" t="0" r="1270" b="8255"/>
                        <wp:wrapThrough wrapText="bothSides">
                          <wp:wrapPolygon edited="0">
                            <wp:start x="0" y="0"/>
                            <wp:lineTo x="0" y="21490"/>
                            <wp:lineTo x="21462" y="21490"/>
                            <wp:lineTo x="21462" y="0"/>
                            <wp:lineTo x="0" y="0"/>
                          </wp:wrapPolygon>
                        </wp:wrapThrough>
                        <wp:docPr id="40" name="Imagen 40" descr="C:\Users\admin\Desktop\IMG-20200929-WA005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admin\Desktop\IMG-20200929-WA005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0030" cy="21253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6E3CF7" w:rsidTr="00F00FFC">
              <w:trPr>
                <w:trHeight w:val="316"/>
              </w:trPr>
              <w:tc>
                <w:tcPr>
                  <w:tcW w:w="4510" w:type="dxa"/>
                </w:tcPr>
                <w:p w:rsidR="006E3CF7" w:rsidRDefault="006E3CF7" w:rsidP="006E3CF7">
                  <w:pPr>
                    <w:pStyle w:val="Nombredelaescuela"/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</w:pPr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 xml:space="preserve">CONCURSO DE </w:t>
                  </w:r>
                  <w:proofErr w:type="spellStart"/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>FOTOGRAFIA</w:t>
                  </w:r>
                  <w:proofErr w:type="spellEnd"/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 xml:space="preserve">, </w:t>
                  </w:r>
                  <w:proofErr w:type="spellStart"/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>DUBUJO</w:t>
                  </w:r>
                  <w:proofErr w:type="spellEnd"/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 xml:space="preserve">, </w:t>
                  </w:r>
                  <w:proofErr w:type="spellStart"/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>POESIA</w:t>
                  </w:r>
                  <w:proofErr w:type="spellEnd"/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 xml:space="preserve"> MEMES, Organizado por </w:t>
                  </w:r>
                  <w:proofErr w:type="spellStart"/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>LGTBI</w:t>
                  </w:r>
                  <w:proofErr w:type="spellEnd"/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 xml:space="preserve">, </w:t>
                  </w:r>
                  <w:proofErr w:type="spellStart"/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>DEFENSORIA</w:t>
                  </w:r>
                  <w:proofErr w:type="spellEnd"/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 xml:space="preserve"> DEL PUEBLO Y </w:t>
                  </w:r>
                  <w:proofErr w:type="spellStart"/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>DIRECCION</w:t>
                  </w:r>
                  <w:proofErr w:type="spellEnd"/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 xml:space="preserve"> DE GENERO (ORURO)</w:t>
                  </w:r>
                  <w:r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>.</w:t>
                  </w:r>
                </w:p>
                <w:p w:rsidR="006E3CF7" w:rsidRDefault="006E3CF7" w:rsidP="006E3CF7">
                  <w:pPr>
                    <w:pStyle w:val="Nombredelaescuela"/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6E3CF7" w:rsidRDefault="003619A2" w:rsidP="006E3CF7">
                  <w:pPr>
                    <w:pStyle w:val="Nombredelaescuela"/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</w:pPr>
                  <w:r w:rsidRPr="003E0210">
                    <w:rPr>
                      <w:rFonts w:ascii="Batang" w:eastAsia="Batang" w:hAnsi="Batang"/>
                      <w:b w:val="0"/>
                      <w:noProof/>
                      <w:sz w:val="20"/>
                      <w:szCs w:val="20"/>
                      <w:lang w:val="en-US"/>
                    </w:rPr>
                    <w:drawing>
                      <wp:anchor distT="0" distB="0" distL="114300" distR="114300" simplePos="0" relativeHeight="251694080" behindDoc="0" locked="0" layoutInCell="1" allowOverlap="1" wp14:anchorId="451E25DC" wp14:editId="309F4F6D">
                        <wp:simplePos x="0" y="0"/>
                        <wp:positionH relativeFrom="column">
                          <wp:posOffset>591820</wp:posOffset>
                        </wp:positionH>
                        <wp:positionV relativeFrom="paragraph">
                          <wp:posOffset>210820</wp:posOffset>
                        </wp:positionV>
                        <wp:extent cx="1630680" cy="2438400"/>
                        <wp:effectExtent l="0" t="0" r="7620" b="0"/>
                        <wp:wrapThrough wrapText="bothSides">
                          <wp:wrapPolygon edited="0">
                            <wp:start x="0" y="0"/>
                            <wp:lineTo x="0" y="21431"/>
                            <wp:lineTo x="21449" y="21431"/>
                            <wp:lineTo x="21449" y="0"/>
                            <wp:lineTo x="0" y="0"/>
                          </wp:wrapPolygon>
                        </wp:wrapThrough>
                        <wp:docPr id="17" name="Imagen 17" descr="C:\Users\admin\Desktop\FB_IMG_161550405360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21" descr="C:\Users\admin\Desktop\FB_IMG_161550405360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30680" cy="2438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:rsidR="006E3CF7" w:rsidRPr="000164BE" w:rsidRDefault="006E3CF7" w:rsidP="006E3CF7">
                  <w:pPr>
                    <w:pStyle w:val="Nombredelaescuela"/>
                    <w:rPr>
                      <w:rStyle w:val="Textoennegrita"/>
                      <w:rFonts w:ascii="Batang" w:eastAsia="Batang" w:hAnsi="Batang" w:cs="Arial"/>
                      <w:b/>
                      <w:bCs w:val="0"/>
                      <w:color w:val="auto"/>
                      <w:sz w:val="24"/>
                      <w:szCs w:val="24"/>
                    </w:rPr>
                  </w:pPr>
                </w:p>
                <w:p w:rsidR="006E3CF7" w:rsidRPr="00C46CB6" w:rsidRDefault="006E3CF7" w:rsidP="006E3CF7">
                  <w:pPr>
                    <w:pStyle w:val="Nombredelaescuela"/>
                    <w:jc w:val="center"/>
                    <w:rPr>
                      <w:noProof/>
                    </w:rPr>
                  </w:pPr>
                </w:p>
              </w:tc>
              <w:tc>
                <w:tcPr>
                  <w:tcW w:w="4659" w:type="dxa"/>
                </w:tcPr>
                <w:p w:rsidR="006E3CF7" w:rsidRDefault="003619A2" w:rsidP="006E3CF7">
                  <w:pPr>
                    <w:pStyle w:val="Nombredelaescuela"/>
                    <w:spacing w:line="276" w:lineRule="auto"/>
                    <w:jc w:val="center"/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</w:pPr>
                  <w:r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 xml:space="preserve">PREMIO “ESTAS DE MODA” </w:t>
                  </w:r>
                  <w:proofErr w:type="spellStart"/>
                  <w:r w:rsidR="006E3CF7"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>CATEGORIA</w:t>
                  </w:r>
                  <w:proofErr w:type="spellEnd"/>
                  <w:r w:rsidR="006E3CF7" w:rsidRPr="000164BE"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  <w:t xml:space="preserve"> ESCRITOR.</w:t>
                  </w:r>
                </w:p>
                <w:p w:rsidR="006E3CF7" w:rsidRPr="000164BE" w:rsidRDefault="006E3CF7" w:rsidP="006E3CF7">
                  <w:pPr>
                    <w:pStyle w:val="Nombredelaescuela"/>
                    <w:jc w:val="center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96128" behindDoc="0" locked="0" layoutInCell="1" allowOverlap="1" wp14:anchorId="2BF162F1" wp14:editId="666D7D3B">
                        <wp:simplePos x="0" y="0"/>
                        <wp:positionH relativeFrom="column">
                          <wp:posOffset>150612</wp:posOffset>
                        </wp:positionH>
                        <wp:positionV relativeFrom="paragraph">
                          <wp:posOffset>953135</wp:posOffset>
                        </wp:positionV>
                        <wp:extent cx="2563129" cy="2477508"/>
                        <wp:effectExtent l="0" t="0" r="8890" b="0"/>
                        <wp:wrapThrough wrapText="bothSides">
                          <wp:wrapPolygon edited="0">
                            <wp:start x="0" y="0"/>
                            <wp:lineTo x="0" y="21428"/>
                            <wp:lineTo x="21514" y="21428"/>
                            <wp:lineTo x="21514" y="0"/>
                            <wp:lineTo x="0" y="0"/>
                          </wp:wrapPolygon>
                        </wp:wrapThrough>
                        <wp:docPr id="39" name="Imagen 39" descr="https://scontent.fvvi1-1.fna.fbcdn.net/v/t1.0-9/122353731_374220680591759_3347401171781221074_o.jpg?_nc_cat=108&amp;ccb=2&amp;_nc_sid=8bfeb9&amp;_nc_ohc=BgcKj4MSi3kAX9wDOqV&amp;_nc_ht=scontent.fvvi1-1.fna&amp;oh=e73b693bc994754bb43a15557ce85def&amp;oe=5FBC40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scontent.fvvi1-1.fna.fbcdn.net/v/t1.0-9/122353731_374220680591759_3347401171781221074_o.jpg?_nc_cat=108&amp;ccb=2&amp;_nc_sid=8bfeb9&amp;_nc_ohc=BgcKj4MSi3kAX9wDOqV&amp;_nc_ht=scontent.fvvi1-1.fna&amp;oh=e73b693bc994754bb43a15557ce85def&amp;oe=5FBC40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63129" cy="24775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6E3CF7" w:rsidTr="00F00FFC">
              <w:trPr>
                <w:trHeight w:val="316"/>
              </w:trPr>
              <w:tc>
                <w:tcPr>
                  <w:tcW w:w="4510" w:type="dxa"/>
                </w:tcPr>
                <w:p w:rsidR="006E3CF7" w:rsidRDefault="006E3CF7" w:rsidP="006E3CF7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PREMIO TOPS </w:t>
                  </w:r>
                  <w:proofErr w:type="spellStart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WORLD</w:t>
                  </w:r>
                  <w:proofErr w:type="spellEnd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</w:t>
                  </w:r>
                  <w:proofErr w:type="spellStart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AW</w:t>
                  </w:r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ARDS</w:t>
                  </w:r>
                  <w:proofErr w:type="spellEnd"/>
                  <w:r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  <w:t>.</w:t>
                  </w:r>
                </w:p>
                <w:p w:rsidR="006E3CF7" w:rsidRDefault="006E3CF7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  <w:r w:rsidRPr="00EC2DDA"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98176" behindDoc="1" locked="0" layoutInCell="1" allowOverlap="1" wp14:anchorId="6D3781BA" wp14:editId="0578A40D">
                        <wp:simplePos x="0" y="0"/>
                        <wp:positionH relativeFrom="column">
                          <wp:posOffset>195492</wp:posOffset>
                        </wp:positionH>
                        <wp:positionV relativeFrom="paragraph">
                          <wp:posOffset>75499</wp:posOffset>
                        </wp:positionV>
                        <wp:extent cx="2156861" cy="2793365"/>
                        <wp:effectExtent l="0" t="0" r="0" b="6985"/>
                        <wp:wrapNone/>
                        <wp:docPr id="68" name="Imagen 68" descr="C:\Users\admin\Desktop\CV\PREMIO TOPS AWARDS\FB_IMG_160805535125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C:\Users\admin\Desktop\CV\PREMIO TOPS AWARDS\FB_IMG_160805535125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59149" cy="27963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:rsidR="006E3CF7" w:rsidRDefault="006E3CF7" w:rsidP="006E3CF7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6E3CF7" w:rsidRDefault="006E3CF7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jc w:val="center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6E3CF7" w:rsidRDefault="006E3CF7" w:rsidP="006E3CF7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091E4A" w:rsidRDefault="00091E4A" w:rsidP="006E3CF7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091E4A" w:rsidRDefault="00091E4A" w:rsidP="006E3CF7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091E4A" w:rsidRDefault="00091E4A" w:rsidP="006E3CF7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091E4A" w:rsidRDefault="00091E4A" w:rsidP="006E3CF7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091E4A" w:rsidRDefault="00091E4A" w:rsidP="006E3CF7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091E4A" w:rsidRDefault="00091E4A" w:rsidP="006E3CF7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091E4A" w:rsidRDefault="00091E4A" w:rsidP="006E3CF7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091E4A" w:rsidRDefault="00091E4A" w:rsidP="006E3CF7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3619A2" w:rsidRDefault="003619A2" w:rsidP="006E3CF7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091E4A" w:rsidRPr="000164BE" w:rsidRDefault="00091E4A" w:rsidP="006E3CF7">
                  <w:pPr>
                    <w:pStyle w:val="Nombredelaescuela"/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</w:pPr>
                </w:p>
              </w:tc>
              <w:tc>
                <w:tcPr>
                  <w:tcW w:w="4659" w:type="dxa"/>
                </w:tcPr>
                <w:p w:rsidR="00091E4A" w:rsidRDefault="00091E4A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422FA5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lastRenderedPageBreak/>
                    <w:t>PREMIO INTERNACIONAL “</w:t>
                  </w:r>
                  <w:proofErr w:type="spellStart"/>
                  <w:r w:rsidRPr="00422FA5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RAICES</w:t>
                  </w:r>
                  <w:proofErr w:type="spellEnd"/>
                  <w:r w:rsidRPr="00422FA5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”</w:t>
                  </w:r>
                </w:p>
                <w:p w:rsidR="00091E4A" w:rsidRDefault="00091E4A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</w:p>
                <w:p w:rsidR="00091E4A" w:rsidRPr="00422FA5" w:rsidRDefault="00091E4A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</w:p>
                <w:p w:rsidR="003619A2" w:rsidRDefault="003619A2" w:rsidP="00091E4A">
                  <w:pPr>
                    <w:pStyle w:val="Nombredelaescuela"/>
                    <w:spacing w:line="276" w:lineRule="auto"/>
                    <w:jc w:val="center"/>
                    <w:rPr>
                      <w:rFonts w:ascii="Arial Black" w:hAnsi="Arial Black"/>
                      <w:noProof/>
                      <w:lang w:val="es-BO" w:eastAsia="es-BO"/>
                    </w:rPr>
                  </w:pPr>
                  <w:r w:rsidRPr="00236BEB">
                    <w:rPr>
                      <w:rFonts w:ascii="Arial Black" w:hAnsi="Arial Black"/>
                      <w:noProof/>
                      <w:lang w:val="en-US"/>
                    </w:rPr>
                    <w:lastRenderedPageBreak/>
                    <w:drawing>
                      <wp:inline distT="0" distB="0" distL="0" distR="0" wp14:anchorId="1D33367F" wp14:editId="50BE7556">
                        <wp:extent cx="2700713" cy="2023329"/>
                        <wp:effectExtent l="0" t="0" r="4445" b="0"/>
                        <wp:docPr id="73" name="Imagen 73" descr="C:\Users\admin\Desktop\CV\PREMIO RAICES\received_434461927540034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C:\Users\admin\Desktop\CV\PREMIO RAICES\received_434461927540034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23522" cy="20404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E3CF7" w:rsidRPr="000164BE" w:rsidRDefault="006E3CF7" w:rsidP="00091E4A">
                  <w:pPr>
                    <w:pStyle w:val="Nombredelaescuela"/>
                    <w:spacing w:line="276" w:lineRule="auto"/>
                    <w:jc w:val="center"/>
                    <w:rPr>
                      <w:rStyle w:val="Textoennegrita"/>
                      <w:rFonts w:ascii="Batang" w:eastAsia="Batang" w:hAnsi="Batang" w:cs="Arial"/>
                      <w:b/>
                      <w:color w:val="auto"/>
                      <w:sz w:val="24"/>
                      <w:szCs w:val="24"/>
                      <w:lang w:bidi="es-ES"/>
                    </w:rPr>
                  </w:pPr>
                </w:p>
              </w:tc>
            </w:tr>
            <w:tr w:rsidR="00091E4A" w:rsidTr="00F00FFC">
              <w:trPr>
                <w:trHeight w:val="316"/>
              </w:trPr>
              <w:tc>
                <w:tcPr>
                  <w:tcW w:w="4510" w:type="dxa"/>
                </w:tcPr>
                <w:p w:rsidR="003619A2" w:rsidRPr="003619A2" w:rsidRDefault="00091E4A" w:rsidP="003619A2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  <w:r w:rsidRPr="00EC2DDA">
                    <w:rPr>
                      <w:rFonts w:ascii="Arial" w:hAnsi="Arial" w:cs="Arial"/>
                      <w:b/>
                      <w:noProof/>
                      <w:lang w:val="en-US"/>
                    </w:rPr>
                    <w:lastRenderedPageBreak/>
                    <w:drawing>
                      <wp:anchor distT="0" distB="0" distL="114300" distR="114300" simplePos="0" relativeHeight="251700224" behindDoc="0" locked="0" layoutInCell="1" allowOverlap="1" wp14:anchorId="4AE8E4D8" wp14:editId="63A008C9">
                        <wp:simplePos x="0" y="0"/>
                        <wp:positionH relativeFrom="column">
                          <wp:posOffset>98162</wp:posOffset>
                        </wp:positionH>
                        <wp:positionV relativeFrom="paragraph">
                          <wp:posOffset>238279</wp:posOffset>
                        </wp:positionV>
                        <wp:extent cx="2604103" cy="1781701"/>
                        <wp:effectExtent l="0" t="0" r="6350" b="9525"/>
                        <wp:wrapThrough wrapText="bothSides">
                          <wp:wrapPolygon edited="0">
                            <wp:start x="0" y="0"/>
                            <wp:lineTo x="0" y="21484"/>
                            <wp:lineTo x="21495" y="21484"/>
                            <wp:lineTo x="21495" y="0"/>
                            <wp:lineTo x="0" y="0"/>
                          </wp:wrapPolygon>
                        </wp:wrapThrough>
                        <wp:docPr id="72" name="Imagen 72" descr="C:\Users\admin\Desktop\CV\PREMIO PRINCESA ALEJANDRA\GAVIOTA 2020  (68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C:\Users\admin\Desktop\CV\PREMIO PRINCESA ALEJANDRA\GAVIOTA 2020  (68)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04103" cy="17817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PREMIO GAVIOTA DE PLATA</w:t>
                  </w:r>
                </w:p>
                <w:p w:rsidR="00091E4A" w:rsidRDefault="00091E4A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3619A2" w:rsidRDefault="003619A2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</w:p>
              </w:tc>
              <w:tc>
                <w:tcPr>
                  <w:tcW w:w="4659" w:type="dxa"/>
                </w:tcPr>
                <w:p w:rsidR="00091E4A" w:rsidRDefault="00091E4A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EC2DDA">
                    <w:rPr>
                      <w:rFonts w:ascii="Arial" w:hAnsi="Arial" w:cs="Arial"/>
                      <w:b/>
                      <w:noProof/>
                      <w:lang w:val="en-US"/>
                    </w:rPr>
                    <w:drawing>
                      <wp:anchor distT="0" distB="0" distL="114300" distR="114300" simplePos="0" relativeHeight="251702272" behindDoc="0" locked="0" layoutInCell="1" allowOverlap="1" wp14:anchorId="1EDDB4E8" wp14:editId="3A71FD07">
                        <wp:simplePos x="0" y="0"/>
                        <wp:positionH relativeFrom="column">
                          <wp:posOffset>53340</wp:posOffset>
                        </wp:positionH>
                        <wp:positionV relativeFrom="paragraph">
                          <wp:posOffset>238125</wp:posOffset>
                        </wp:positionV>
                        <wp:extent cx="2574925" cy="1781175"/>
                        <wp:effectExtent l="0" t="0" r="0" b="9525"/>
                        <wp:wrapThrough wrapText="bothSides">
                          <wp:wrapPolygon edited="0">
                            <wp:start x="0" y="0"/>
                            <wp:lineTo x="0" y="21484"/>
                            <wp:lineTo x="21414" y="21484"/>
                            <wp:lineTo x="21414" y="0"/>
                            <wp:lineTo x="0" y="0"/>
                          </wp:wrapPolygon>
                        </wp:wrapThrough>
                        <wp:docPr id="71" name="Imagen 71" descr="C:\Users\admin\Desktop\CV\PREMIO PRINCESA ALEJANDRA\luna 2020 (9) (1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C:\Users\admin\Desktop\CV\PREMIO PRINCESA ALEJANDRA\luna 2020 (9) (1)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74925" cy="1781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PREMIO LUNA DE ORO. </w:t>
                  </w:r>
                </w:p>
                <w:p w:rsidR="00091E4A" w:rsidRPr="00422FA5" w:rsidRDefault="00091E4A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</w:p>
              </w:tc>
            </w:tr>
            <w:tr w:rsidR="00091E4A" w:rsidTr="00F00FFC">
              <w:trPr>
                <w:trHeight w:val="316"/>
              </w:trPr>
              <w:tc>
                <w:tcPr>
                  <w:tcW w:w="4510" w:type="dxa"/>
                </w:tcPr>
                <w:p w:rsidR="00091E4A" w:rsidRDefault="00091E4A" w:rsidP="00091E4A">
                  <w:pPr>
                    <w:pStyle w:val="Listaconvietas"/>
                    <w:numPr>
                      <w:ilvl w:val="0"/>
                      <w:numId w:val="0"/>
                    </w:numPr>
                    <w:ind w:left="171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RECONOCIMIENTO “ESCRITORES </w:t>
                  </w:r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CONSECUENTES 2020”- RED DE ESCRITORES Y ARTES </w:t>
                  </w:r>
                  <w:proofErr w:type="spellStart"/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ESCENICAS</w:t>
                  </w:r>
                  <w:proofErr w:type="spellEnd"/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DE </w:t>
                  </w:r>
                  <w:proofErr w:type="spellStart"/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POTOSI</w:t>
                  </w:r>
                  <w:proofErr w:type="spellEnd"/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.</w:t>
                  </w:r>
                </w:p>
                <w:p w:rsidR="00091E4A" w:rsidRDefault="00091E4A" w:rsidP="00091E4A">
                  <w:pPr>
                    <w:pStyle w:val="Listaconvietas"/>
                    <w:numPr>
                      <w:ilvl w:val="0"/>
                      <w:numId w:val="0"/>
                    </w:numPr>
                    <w:ind w:left="171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091E4A" w:rsidRDefault="003619A2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Arial" w:hAnsi="Arial" w:cs="Arial"/>
                      <w:b/>
                      <w:noProof/>
                    </w:rPr>
                  </w:pPr>
                  <w:r w:rsidRPr="00B61F9C">
                    <w:rPr>
                      <w:rStyle w:val="Textoennegrita"/>
                      <w:rFonts w:ascii="Batang" w:eastAsia="Batang" w:hAnsi="Batang" w:cs="Arial"/>
                      <w:b w:val="0"/>
                      <w:noProof/>
                      <w:color w:val="auto"/>
                      <w:sz w:val="24"/>
                      <w:szCs w:val="24"/>
                      <w:lang w:val="en-US"/>
                    </w:rPr>
                    <w:drawing>
                      <wp:anchor distT="0" distB="0" distL="114300" distR="114300" simplePos="0" relativeHeight="251711488" behindDoc="0" locked="0" layoutInCell="1" allowOverlap="1">
                        <wp:simplePos x="0" y="0"/>
                        <wp:positionH relativeFrom="column">
                          <wp:posOffset>88900</wp:posOffset>
                        </wp:positionH>
                        <wp:positionV relativeFrom="paragraph">
                          <wp:posOffset>220345</wp:posOffset>
                        </wp:positionV>
                        <wp:extent cx="2408479" cy="1793815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1340"/>
                            <wp:lineTo x="21361" y="21340"/>
                            <wp:lineTo x="21361" y="0"/>
                            <wp:lineTo x="0" y="0"/>
                          </wp:wrapPolygon>
                        </wp:wrapThrough>
                        <wp:docPr id="12" name="Imagen 12" descr="C:\Users\admin\Desktop\FB_IMG_16394168591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admin\Desktop\FB_IMG_163941685911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08479" cy="17938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:rsidR="003619A2" w:rsidRDefault="003619A2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Arial" w:hAnsi="Arial" w:cs="Arial"/>
                      <w:b/>
                      <w:noProof/>
                    </w:rPr>
                  </w:pPr>
                </w:p>
                <w:p w:rsidR="003619A2" w:rsidRDefault="003619A2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Arial" w:hAnsi="Arial" w:cs="Arial"/>
                      <w:b/>
                      <w:noProof/>
                    </w:rPr>
                  </w:pPr>
                </w:p>
                <w:p w:rsidR="003619A2" w:rsidRDefault="003619A2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Arial" w:hAnsi="Arial" w:cs="Arial"/>
                      <w:b/>
                      <w:noProof/>
                    </w:rPr>
                  </w:pPr>
                </w:p>
                <w:p w:rsidR="003619A2" w:rsidRDefault="003619A2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Arial" w:hAnsi="Arial" w:cs="Arial"/>
                      <w:b/>
                      <w:noProof/>
                    </w:rPr>
                  </w:pPr>
                </w:p>
                <w:p w:rsidR="003619A2" w:rsidRDefault="003619A2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Arial" w:hAnsi="Arial" w:cs="Arial"/>
                      <w:b/>
                      <w:noProof/>
                    </w:rPr>
                  </w:pPr>
                </w:p>
                <w:p w:rsidR="003619A2" w:rsidRDefault="003619A2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Arial" w:hAnsi="Arial" w:cs="Arial"/>
                      <w:b/>
                      <w:noProof/>
                    </w:rPr>
                  </w:pPr>
                </w:p>
                <w:p w:rsidR="003619A2" w:rsidRDefault="003619A2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Arial" w:hAnsi="Arial" w:cs="Arial"/>
                      <w:b/>
                      <w:noProof/>
                    </w:rPr>
                  </w:pPr>
                </w:p>
                <w:p w:rsidR="003619A2" w:rsidRDefault="003619A2" w:rsidP="003619A2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Fonts w:ascii="Arial" w:hAnsi="Arial" w:cs="Arial"/>
                      <w:b/>
                      <w:noProof/>
                    </w:rPr>
                  </w:pPr>
                </w:p>
                <w:p w:rsidR="003619A2" w:rsidRPr="00EC2DDA" w:rsidRDefault="003619A2" w:rsidP="003619A2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Fonts w:ascii="Arial" w:hAnsi="Arial" w:cs="Arial"/>
                      <w:b/>
                      <w:noProof/>
                    </w:rPr>
                  </w:pPr>
                </w:p>
              </w:tc>
              <w:tc>
                <w:tcPr>
                  <w:tcW w:w="4659" w:type="dxa"/>
                </w:tcPr>
                <w:p w:rsidR="00091E4A" w:rsidRPr="003619A2" w:rsidRDefault="00A61112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</w:rPr>
                  </w:pPr>
                  <w:r w:rsidRPr="003619A2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anchor distT="0" distB="0" distL="114300" distR="114300" simplePos="0" relativeHeight="251709440" behindDoc="0" locked="0" layoutInCell="1" allowOverlap="1">
                        <wp:simplePos x="0" y="0"/>
                        <wp:positionH relativeFrom="column">
                          <wp:posOffset>181610</wp:posOffset>
                        </wp:positionH>
                        <wp:positionV relativeFrom="paragraph">
                          <wp:posOffset>1162050</wp:posOffset>
                        </wp:positionV>
                        <wp:extent cx="2682240" cy="1920875"/>
                        <wp:effectExtent l="0" t="0" r="3810" b="3175"/>
                        <wp:wrapThrough wrapText="bothSides">
                          <wp:wrapPolygon edited="0">
                            <wp:start x="0" y="0"/>
                            <wp:lineTo x="0" y="21421"/>
                            <wp:lineTo x="21477" y="21421"/>
                            <wp:lineTo x="21477" y="0"/>
                            <wp:lineTo x="0" y="0"/>
                          </wp:wrapPolygon>
                        </wp:wrapThrough>
                        <wp:docPr id="35" name="Imagen 35" descr="C:\Users\admin\Desktop\FB_IMG_163941476432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C:\Users\admin\Desktop\FB_IMG_163941476432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82240" cy="19208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3619A2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</w:rPr>
                    <w:t xml:space="preserve">    </w:t>
                  </w:r>
                  <w:r w:rsidRPr="003619A2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</w:rPr>
                    <w:t>RE</w:t>
                  </w:r>
                  <w:r w:rsidR="005733EA" w:rsidRPr="003619A2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</w:rPr>
                    <w:t>CONOCIMIENTO CHIHUAHUA MEXICO.</w:t>
                  </w:r>
                </w:p>
              </w:tc>
            </w:tr>
            <w:tr w:rsidR="00091E4A" w:rsidTr="00F00FFC">
              <w:trPr>
                <w:trHeight w:val="316"/>
              </w:trPr>
              <w:tc>
                <w:tcPr>
                  <w:tcW w:w="4510" w:type="dxa"/>
                </w:tcPr>
                <w:p w:rsidR="00091E4A" w:rsidRPr="00101A2D" w:rsidRDefault="00091E4A" w:rsidP="00091E4A">
                  <w:pPr>
                    <w:pStyle w:val="Listaconvietas"/>
                    <w:numPr>
                      <w:ilvl w:val="0"/>
                      <w:numId w:val="0"/>
                    </w:numPr>
                    <w:ind w:left="171"/>
                    <w:rPr>
                      <w:rFonts w:ascii="Batang" w:eastAsia="Batang" w:hAnsi="Batang" w:cs="Arial"/>
                      <w:bCs/>
                      <w:sz w:val="24"/>
                      <w:szCs w:val="24"/>
                      <w:lang w:bidi="es-ES"/>
                    </w:rPr>
                  </w:pP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lastRenderedPageBreak/>
                    <w:t>C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ONCURSO INTERNACIONAL DE TROVAS </w:t>
                  </w: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CLÁSICAS” (</w:t>
                  </w:r>
                  <w:proofErr w:type="spellStart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OMT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- CUBA) TROFEO </w:t>
                  </w:r>
                  <w:proofErr w:type="spellStart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JESUS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ORTA RUIZ</w:t>
                  </w:r>
                  <w:r w:rsidRPr="000164BE">
                    <w:rPr>
                      <w:rFonts w:ascii="Batang" w:eastAsia="Batang" w:hAnsi="Batang" w:cs="Arial"/>
                      <w:sz w:val="24"/>
                      <w:szCs w:val="24"/>
                    </w:rPr>
                    <w:t>.</w:t>
                  </w:r>
                </w:p>
                <w:p w:rsidR="00091E4A" w:rsidRDefault="00091E4A" w:rsidP="00091E4A">
                  <w:pPr>
                    <w:pStyle w:val="Listaconvietas"/>
                    <w:numPr>
                      <w:ilvl w:val="0"/>
                      <w:numId w:val="0"/>
                    </w:numPr>
                    <w:ind w:left="171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091E4A" w:rsidRDefault="00881B2D" w:rsidP="00881B2D">
                  <w:pPr>
                    <w:pStyle w:val="Listaconvietas"/>
                    <w:numPr>
                      <w:ilvl w:val="0"/>
                      <w:numId w:val="0"/>
                    </w:numPr>
                    <w:ind w:left="360" w:hanging="360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  <w:r w:rsidRPr="00881B2D">
                    <w:rPr>
                      <w:rStyle w:val="Textoennegrita"/>
                      <w:rFonts w:ascii="Batang" w:eastAsia="Batang" w:hAnsi="Batang" w:cs="Arial"/>
                      <w:noProof/>
                      <w:color w:val="auto"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684412" cy="1508639"/>
                        <wp:effectExtent l="0" t="0" r="1905" b="0"/>
                        <wp:docPr id="22" name="Imagen 22" descr="C:\Users\admin\Desktop\unname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C:\Users\admin\Desktop\unname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89537" cy="151151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91E4A" w:rsidRDefault="00091E4A" w:rsidP="00881B2D">
                  <w:pPr>
                    <w:pStyle w:val="Listaconvietas"/>
                    <w:numPr>
                      <w:ilvl w:val="0"/>
                      <w:numId w:val="0"/>
                    </w:numP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</w:p>
              </w:tc>
              <w:tc>
                <w:tcPr>
                  <w:tcW w:w="4659" w:type="dxa"/>
                </w:tcPr>
                <w:p w:rsidR="00091E4A" w:rsidRDefault="00091E4A" w:rsidP="00091E4A">
                  <w:pPr>
                    <w:pStyle w:val="Listaconvietas"/>
                    <w:numPr>
                      <w:ilvl w:val="0"/>
                      <w:numId w:val="0"/>
                    </w:numPr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RECONOCIMIENTO A LA </w:t>
                  </w:r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TRAYECTORIA PROFESIONAL 2021</w:t>
                  </w:r>
                </w:p>
                <w:p w:rsidR="00091E4A" w:rsidRPr="00101A2D" w:rsidRDefault="00D20109" w:rsidP="00091E4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D20109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anchor distT="0" distB="0" distL="114300" distR="114300" simplePos="0" relativeHeight="251712512" behindDoc="0" locked="0" layoutInCell="1" allowOverlap="1">
                        <wp:simplePos x="0" y="0"/>
                        <wp:positionH relativeFrom="column">
                          <wp:posOffset>201295</wp:posOffset>
                        </wp:positionH>
                        <wp:positionV relativeFrom="paragraph">
                          <wp:posOffset>314960</wp:posOffset>
                        </wp:positionV>
                        <wp:extent cx="2286000" cy="1713230"/>
                        <wp:effectExtent l="0" t="0" r="0" b="1270"/>
                        <wp:wrapThrough wrapText="bothSides">
                          <wp:wrapPolygon edited="0">
                            <wp:start x="0" y="0"/>
                            <wp:lineTo x="0" y="21376"/>
                            <wp:lineTo x="21420" y="21376"/>
                            <wp:lineTo x="21420" y="0"/>
                            <wp:lineTo x="0" y="0"/>
                          </wp:wrapPolygon>
                        </wp:wrapThrough>
                        <wp:docPr id="23" name="Imagen 23" descr="C:\Users\admin\Desktop\246245736_4372029722904418_1500107689097883052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C:\Users\admin\Desktop\246245736_4372029722904418_1500107689097883052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705" t="14377" r="13856" b="518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86000" cy="1713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091E4A" w:rsidTr="00F00FFC">
              <w:trPr>
                <w:trHeight w:val="316"/>
              </w:trPr>
              <w:tc>
                <w:tcPr>
                  <w:tcW w:w="4510" w:type="dxa"/>
                </w:tcPr>
                <w:p w:rsidR="00091E4A" w:rsidRPr="003619A2" w:rsidRDefault="00091E4A" w:rsidP="003619A2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 w:rsidRPr="002A77EC">
                    <w:rPr>
                      <w:rFonts w:ascii="Arial" w:eastAsia="Times New Roman" w:hAnsi="Arial" w:cs="Arial"/>
                      <w:noProof/>
                      <w:snapToGrid w:val="0"/>
                      <w:color w:val="000000"/>
                      <w:w w:val="0"/>
                      <w:u w:color="000000"/>
                      <w:bdr w:val="none" w:sz="0" w:space="0" w:color="000000"/>
                      <w:shd w:val="clear" w:color="000000" w:fill="000000"/>
                      <w:lang w:val="en-US"/>
                    </w:rPr>
                    <w:drawing>
                      <wp:anchor distT="0" distB="0" distL="114300" distR="114300" simplePos="0" relativeHeight="251704320" behindDoc="0" locked="0" layoutInCell="1" allowOverlap="1" wp14:anchorId="1D499CEF" wp14:editId="2C164AD3">
                        <wp:simplePos x="0" y="0"/>
                        <wp:positionH relativeFrom="column">
                          <wp:posOffset>60325</wp:posOffset>
                        </wp:positionH>
                        <wp:positionV relativeFrom="paragraph">
                          <wp:posOffset>746870</wp:posOffset>
                        </wp:positionV>
                        <wp:extent cx="2545715" cy="2792095"/>
                        <wp:effectExtent l="0" t="0" r="6985" b="8255"/>
                        <wp:wrapThrough wrapText="bothSides">
                          <wp:wrapPolygon edited="0">
                            <wp:start x="0" y="0"/>
                            <wp:lineTo x="0" y="21516"/>
                            <wp:lineTo x="21498" y="21516"/>
                            <wp:lineTo x="21498" y="0"/>
                            <wp:lineTo x="0" y="0"/>
                          </wp:wrapPolygon>
                        </wp:wrapThrough>
                        <wp:docPr id="49" name="Imagen 49" descr="C:\Users\admin\Desktop\Estas de Moda 2021\FB_IMG_163849817691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admin\Desktop\Estas de Moda 2021\FB_IMG_163849817691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45715" cy="2792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PREMIO “Estas de Moda” </w:t>
                  </w:r>
                  <w:proofErr w:type="spellStart"/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CATEGORIA</w:t>
                  </w:r>
                  <w:proofErr w:type="spellEnd"/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FIGURA PUBLICA </w:t>
                  </w:r>
                  <w:proofErr w:type="spellStart"/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REVELACION</w:t>
                  </w:r>
                  <w:proofErr w:type="spellEnd"/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.</w:t>
                  </w:r>
                </w:p>
              </w:tc>
              <w:tc>
                <w:tcPr>
                  <w:tcW w:w="4659" w:type="dxa"/>
                </w:tcPr>
                <w:p w:rsidR="00777760" w:rsidRDefault="007213B1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-87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  <w:r w:rsidRPr="007213B1">
                    <w:rPr>
                      <w:rStyle w:val="Textoennegrita"/>
                      <w:rFonts w:ascii="Batang" w:eastAsia="Batang" w:hAnsi="Batang" w:cs="Arial"/>
                      <w:b w:val="0"/>
                      <w:noProof/>
                      <w:color w:val="auto"/>
                      <w:sz w:val="24"/>
                      <w:szCs w:val="24"/>
                      <w:lang w:val="en-US"/>
                    </w:rPr>
                    <w:drawing>
                      <wp:anchor distT="0" distB="0" distL="114300" distR="114300" simplePos="0" relativeHeight="251707392" behindDoc="0" locked="0" layoutInCell="1" allowOverlap="1">
                        <wp:simplePos x="0" y="0"/>
                        <wp:positionH relativeFrom="column">
                          <wp:posOffset>153035</wp:posOffset>
                        </wp:positionH>
                        <wp:positionV relativeFrom="paragraph">
                          <wp:posOffset>1114425</wp:posOffset>
                        </wp:positionV>
                        <wp:extent cx="2552480" cy="1680845"/>
                        <wp:effectExtent l="0" t="0" r="635" b="0"/>
                        <wp:wrapThrough wrapText="bothSides">
                          <wp:wrapPolygon edited="0">
                            <wp:start x="0" y="0"/>
                            <wp:lineTo x="0" y="21298"/>
                            <wp:lineTo x="21444" y="21298"/>
                            <wp:lineTo x="21444" y="0"/>
                            <wp:lineTo x="0" y="0"/>
                          </wp:wrapPolygon>
                        </wp:wrapThrough>
                        <wp:docPr id="2" name="Imagen 2" descr="C:\Users\admin\Desktop\received_338327854805492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admin\Desktop\received_338327854805492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52480" cy="16808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777760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RECONOCIMIENTO “ESCRITORES </w:t>
                  </w:r>
                  <w:r w:rsidR="00777760"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CONSECUENTES 2021”- RED DE ESCRITORES Y ARTES </w:t>
                  </w:r>
                  <w:proofErr w:type="spellStart"/>
                  <w:r w:rsidR="00777760"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ESCENICAS</w:t>
                  </w:r>
                  <w:proofErr w:type="spellEnd"/>
                  <w:r w:rsidR="00777760"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DE </w:t>
                  </w:r>
                  <w:proofErr w:type="spellStart"/>
                  <w:r w:rsidR="00777760"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POTOSI</w:t>
                  </w:r>
                  <w:proofErr w:type="spellEnd"/>
                  <w:r w:rsidR="00777760"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.</w:t>
                  </w:r>
                </w:p>
                <w:p w:rsidR="007213B1" w:rsidRDefault="007213B1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-87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</w:p>
                <w:p w:rsidR="00091E4A" w:rsidRDefault="00091E4A" w:rsidP="00091E4A">
                  <w:pPr>
                    <w:pStyle w:val="Listaconvietas"/>
                    <w:numPr>
                      <w:ilvl w:val="0"/>
                      <w:numId w:val="0"/>
                    </w:numP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</w:p>
              </w:tc>
            </w:tr>
            <w:tr w:rsidR="00777760" w:rsidTr="00F00FFC">
              <w:trPr>
                <w:trHeight w:val="316"/>
              </w:trPr>
              <w:tc>
                <w:tcPr>
                  <w:tcW w:w="4510" w:type="dxa"/>
                </w:tcPr>
                <w:p w:rsidR="00777760" w:rsidRPr="003C3582" w:rsidRDefault="003619A2" w:rsidP="003619A2">
                  <w:pPr>
                    <w:pStyle w:val="Listaconvietas"/>
                    <w:numPr>
                      <w:ilvl w:val="0"/>
                      <w:numId w:val="0"/>
                    </w:numPr>
                    <w:ind w:left="29" w:hanging="29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CONCURSO INTERNACIONAL </w:t>
                  </w:r>
                  <w:proofErr w:type="gram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DE  </w:t>
                  </w:r>
                  <w:r w:rsidR="00777760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TROVAS</w:t>
                  </w:r>
                  <w:proofErr w:type="gramEnd"/>
                  <w:r w:rsidR="00777760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CLÁSICAS” (</w:t>
                  </w:r>
                  <w:proofErr w:type="spellStart"/>
                  <w:r w:rsidR="00777760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OMT</w:t>
                  </w:r>
                  <w:proofErr w:type="spellEnd"/>
                  <w:r w:rsidR="00777760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- BRASIL) TROFEO </w:t>
                  </w:r>
                </w:p>
                <w:p w:rsidR="00777760" w:rsidRDefault="00777760" w:rsidP="003619A2">
                  <w:pPr>
                    <w:pStyle w:val="Listaconvietas"/>
                    <w:numPr>
                      <w:ilvl w:val="0"/>
                      <w:numId w:val="0"/>
                    </w:numPr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SAO </w:t>
                  </w:r>
                  <w:proofErr w:type="spellStart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JOSE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DOS CAMPOS.</w:t>
                  </w:r>
                </w:p>
                <w:p w:rsidR="003619A2" w:rsidRPr="00101A2D" w:rsidRDefault="003619A2" w:rsidP="003619A2">
                  <w:pPr>
                    <w:pStyle w:val="Listaconvietas"/>
                    <w:numPr>
                      <w:ilvl w:val="0"/>
                      <w:numId w:val="0"/>
                    </w:numPr>
                    <w:ind w:left="360" w:hanging="360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</w:p>
                <w:p w:rsidR="00777760" w:rsidRPr="002A77EC" w:rsidRDefault="007213B1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Fonts w:ascii="Arial" w:eastAsia="Times New Roman" w:hAnsi="Arial" w:cs="Arial"/>
                      <w:noProof/>
                      <w:snapToGrid w:val="0"/>
                      <w:color w:val="000000"/>
                      <w:w w:val="0"/>
                      <w:u w:color="000000"/>
                      <w:bdr w:val="none" w:sz="0" w:space="0" w:color="000000"/>
                      <w:shd w:val="clear" w:color="000000" w:fill="000000"/>
                    </w:rPr>
                  </w:pPr>
                  <w:r w:rsidRPr="007213B1">
                    <w:rPr>
                      <w:rFonts w:ascii="Arial" w:eastAsia="Times New Roman" w:hAnsi="Arial" w:cs="Arial"/>
                      <w:noProof/>
                      <w:snapToGrid w:val="0"/>
                      <w:color w:val="000000"/>
                      <w:w w:val="0"/>
                      <w:u w:color="000000"/>
                      <w:bdr w:val="none" w:sz="0" w:space="0" w:color="000000"/>
                      <w:shd w:val="clear" w:color="000000" w:fill="000000"/>
                      <w:lang w:val="en-US"/>
                    </w:rPr>
                    <w:drawing>
                      <wp:inline distT="0" distB="0" distL="0" distR="0">
                        <wp:extent cx="2606514" cy="1752600"/>
                        <wp:effectExtent l="0" t="0" r="3810" b="0"/>
                        <wp:docPr id="3" name="Imagen 3" descr="C:\Users\admin\Desktop\DIPLOMA MARIA DEL CARMEN CRUZ VARGAS TEMA CAMBIO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admin\Desktop\DIPLOMA MARIA DEL CARMEN CRUZ VARGAS TEMA CAMBIO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17918" cy="17602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9" w:type="dxa"/>
                </w:tcPr>
                <w:p w:rsidR="003619A2" w:rsidRPr="003619A2" w:rsidRDefault="006071B3" w:rsidP="003619A2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A61112">
                    <w:rPr>
                      <w:rStyle w:val="Textoennegrita"/>
                      <w:rFonts w:ascii="Batang" w:eastAsia="Batang" w:hAnsi="Batang" w:cs="Arial"/>
                      <w:noProof/>
                      <w:color w:val="auto"/>
                      <w:sz w:val="24"/>
                      <w:szCs w:val="24"/>
                      <w:lang w:val="en-US"/>
                    </w:rPr>
                    <w:drawing>
                      <wp:anchor distT="0" distB="0" distL="114300" distR="114300" simplePos="0" relativeHeight="251754496" behindDoc="0" locked="0" layoutInCell="1" allowOverlap="1">
                        <wp:simplePos x="0" y="0"/>
                        <wp:positionH relativeFrom="column">
                          <wp:posOffset>203909</wp:posOffset>
                        </wp:positionH>
                        <wp:positionV relativeFrom="paragraph">
                          <wp:posOffset>991870</wp:posOffset>
                        </wp:positionV>
                        <wp:extent cx="2386965" cy="1720076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1297"/>
                            <wp:lineTo x="21376" y="21297"/>
                            <wp:lineTo x="21376" y="0"/>
                            <wp:lineTo x="0" y="0"/>
                          </wp:wrapPolygon>
                        </wp:wrapThrough>
                        <wp:docPr id="34" name="Imagen 34" descr="C:\Users\admin\Downloads\DIPLOMA MARIA DEL CARMEN CRUZ VARGAS CONCURSO DE PERU - VICTOR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C:\Users\admin\Downloads\DIPLOMA MARIA DEL CARMEN CRUZ VARGAS CONCURSO DE PERU - VICTORI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6965" cy="17200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777760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CONCURSO INTERNACIONAL DE TROVAS CLÁSICAS” (</w:t>
                  </w:r>
                  <w:proofErr w:type="spellStart"/>
                  <w:r w:rsidR="00777760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OMT</w:t>
                  </w:r>
                  <w:proofErr w:type="spellEnd"/>
                  <w:r w:rsidR="00777760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- </w:t>
                  </w:r>
                  <w:proofErr w:type="spellStart"/>
                  <w:r w:rsidR="00777760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PERU</w:t>
                  </w:r>
                  <w:proofErr w:type="spellEnd"/>
                  <w:r w:rsidR="00777760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) TROFEO VICTORIA EUGENIA SANTA CRUZ</w:t>
                  </w:r>
                </w:p>
                <w:p w:rsidR="00777760" w:rsidRDefault="00777760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-87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</w:p>
              </w:tc>
            </w:tr>
            <w:tr w:rsidR="00777760" w:rsidTr="00F00FFC">
              <w:trPr>
                <w:trHeight w:val="316"/>
              </w:trPr>
              <w:tc>
                <w:tcPr>
                  <w:tcW w:w="4510" w:type="dxa"/>
                </w:tcPr>
                <w:p w:rsidR="00777760" w:rsidRPr="00101A2D" w:rsidRDefault="00777760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P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remio “Los Reyes de la Tertulia </w:t>
                  </w:r>
                  <w:proofErr w:type="gramStart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Bolivia ”</w:t>
                  </w:r>
                  <w:proofErr w:type="gramEnd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</w:t>
                  </w: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lastRenderedPageBreak/>
                    <w:t>( Versos desde el Pilcomayo)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.</w:t>
                  </w:r>
                </w:p>
                <w:p w:rsidR="00777760" w:rsidRDefault="00777760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  <w:proofErr w:type="spellStart"/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>Mencion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de Honor </w:t>
                  </w:r>
                  <w:r w:rsidRPr="00101A2D">
                    <w:rPr>
                      <w:rStyle w:val="Textoennegrita"/>
                      <w:rFonts w:ascii="Batang" w:eastAsia="Batang" w:hAnsi="Batang" w:cs="Arial"/>
                      <w:sz w:val="24"/>
                      <w:szCs w:val="24"/>
                      <w:lang w:bidi="es-ES"/>
                    </w:rPr>
                    <w:t xml:space="preserve">• </w:t>
                  </w:r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Genero </w:t>
                  </w:r>
                  <w:proofErr w:type="spellStart"/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>Microrrelato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</w:t>
                  </w:r>
                  <w:r w:rsidRPr="00101A2D">
                    <w:rPr>
                      <w:rStyle w:val="Textoennegrita"/>
                      <w:rFonts w:ascii="Batang" w:eastAsia="Batang" w:hAnsi="Batang" w:cs="Arial"/>
                      <w:sz w:val="24"/>
                      <w:szCs w:val="24"/>
                      <w:lang w:bidi="es-ES"/>
                    </w:rPr>
                    <w:t>•</w:t>
                  </w:r>
                  <w:r w:rsidR="007213B1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Primera </w:t>
                  </w:r>
                  <w:proofErr w:type="spellStart"/>
                  <w:r w:rsidR="007213B1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Mencion</w:t>
                  </w:r>
                  <w:proofErr w:type="spellEnd"/>
                  <w:r w:rsidR="007213B1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de Honor </w:t>
                  </w:r>
                  <w:proofErr w:type="gramStart"/>
                  <w:r w:rsidRPr="00101A2D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</w:t>
                  </w:r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 (</w:t>
                  </w:r>
                  <w:proofErr w:type="gramEnd"/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>2021)</w:t>
                  </w:r>
                </w:p>
                <w:p w:rsidR="00777760" w:rsidRDefault="007213B1" w:rsidP="00777760">
                  <w:pPr>
                    <w:pStyle w:val="Listaconvietas"/>
                    <w:numPr>
                      <w:ilvl w:val="0"/>
                      <w:numId w:val="0"/>
                    </w:numPr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7213B1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555171" cy="1437283"/>
                        <wp:effectExtent l="0" t="0" r="0" b="0"/>
                        <wp:docPr id="5" name="Imagen 5" descr="C:\Users\admin\Desktop\received_631697911172733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admin\Desktop\received_631697911172733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62034" cy="144114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619A2" w:rsidRDefault="003619A2" w:rsidP="00777760">
                  <w:pPr>
                    <w:pStyle w:val="Listaconvietas"/>
                    <w:numPr>
                      <w:ilvl w:val="0"/>
                      <w:numId w:val="0"/>
                    </w:numPr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</w:p>
                <w:p w:rsidR="003619A2" w:rsidRPr="00101A2D" w:rsidRDefault="003619A2" w:rsidP="00777760">
                  <w:pPr>
                    <w:pStyle w:val="Listaconvietas"/>
                    <w:numPr>
                      <w:ilvl w:val="0"/>
                      <w:numId w:val="0"/>
                    </w:numPr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659" w:type="dxa"/>
                </w:tcPr>
                <w:p w:rsidR="00777760" w:rsidRPr="00101A2D" w:rsidRDefault="00777760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lastRenderedPageBreak/>
                    <w:t xml:space="preserve">Premio “Los Reyes de la Tertulia </w:t>
                  </w:r>
                  <w:proofErr w:type="gramStart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Bolivia ”</w:t>
                  </w:r>
                  <w:proofErr w:type="gramEnd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( </w:t>
                  </w: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lastRenderedPageBreak/>
                    <w:t>Versos desde el Pilcomayo)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.</w:t>
                  </w:r>
                </w:p>
                <w:p w:rsidR="00777760" w:rsidRDefault="00777760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  <w:proofErr w:type="spellStart"/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>Mencion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de Honor </w:t>
                  </w:r>
                  <w:r w:rsidRPr="00101A2D">
                    <w:rPr>
                      <w:rStyle w:val="Textoennegrita"/>
                      <w:rFonts w:ascii="Batang" w:eastAsia="Batang" w:hAnsi="Batang" w:cs="Arial"/>
                      <w:sz w:val="24"/>
                      <w:szCs w:val="24"/>
                      <w:lang w:bidi="es-ES"/>
                    </w:rPr>
                    <w:t xml:space="preserve">• </w:t>
                  </w:r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Genero </w:t>
                  </w:r>
                  <w:proofErr w:type="spellStart"/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>Poesia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</w:t>
                  </w:r>
                  <w:r w:rsidRPr="00101A2D">
                    <w:rPr>
                      <w:rStyle w:val="Textoennegrita"/>
                      <w:rFonts w:ascii="Batang" w:eastAsia="Batang" w:hAnsi="Batang" w:cs="Arial"/>
                      <w:sz w:val="24"/>
                      <w:szCs w:val="24"/>
                      <w:lang w:bidi="es-ES"/>
                    </w:rPr>
                    <w:t>•</w:t>
                  </w:r>
                  <w:r w:rsidR="007213B1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Tercera </w:t>
                  </w:r>
                  <w:proofErr w:type="spellStart"/>
                  <w:r w:rsidR="007213B1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Mencion</w:t>
                  </w:r>
                  <w:proofErr w:type="spellEnd"/>
                  <w:r w:rsidR="007213B1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de </w:t>
                  </w:r>
                  <w:proofErr w:type="gramStart"/>
                  <w:r w:rsidR="007213B1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Honor</w:t>
                  </w:r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 (</w:t>
                  </w:r>
                  <w:proofErr w:type="gramEnd"/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>2021).</w:t>
                  </w:r>
                </w:p>
                <w:p w:rsidR="00777760" w:rsidRPr="00101A2D" w:rsidRDefault="007213B1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7213B1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512695" cy="1413391"/>
                        <wp:effectExtent l="0" t="0" r="1905" b="0"/>
                        <wp:docPr id="6" name="Imagen 6" descr="C:\Users\admin\Desktop\received_260774682675812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admin\Desktop\received_260774682675812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21674" cy="14184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77760" w:rsidTr="00F00FFC">
              <w:trPr>
                <w:trHeight w:val="316"/>
              </w:trPr>
              <w:tc>
                <w:tcPr>
                  <w:tcW w:w="4510" w:type="dxa"/>
                </w:tcPr>
                <w:p w:rsidR="00777760" w:rsidRPr="00101A2D" w:rsidRDefault="00777760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lastRenderedPageBreak/>
                    <w:t>P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remio “Los Reyes de la Tertulia </w:t>
                  </w:r>
                  <w:proofErr w:type="gramStart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Bolivia ”</w:t>
                  </w:r>
                  <w:proofErr w:type="gramEnd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( Versos desde el Pilcomayo)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.</w:t>
                  </w:r>
                </w:p>
                <w:p w:rsidR="00777760" w:rsidRDefault="00777760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  <w:proofErr w:type="spellStart"/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>Mencion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 de Honor </w:t>
                  </w:r>
                  <w:r w:rsidRPr="00101A2D">
                    <w:rPr>
                      <w:rStyle w:val="Textoennegrita"/>
                      <w:rFonts w:ascii="Batang" w:eastAsia="Batang" w:hAnsi="Batang" w:cs="Arial"/>
                      <w:sz w:val="24"/>
                      <w:szCs w:val="24"/>
                      <w:lang w:bidi="es-ES"/>
                    </w:rPr>
                    <w:t xml:space="preserve">• </w:t>
                  </w:r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Genero Carta de </w:t>
                  </w:r>
                  <w:proofErr w:type="gramStart"/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 xml:space="preserve">Amor  </w:t>
                  </w:r>
                  <w:r w:rsidRPr="00101A2D">
                    <w:rPr>
                      <w:rStyle w:val="Textoennegrita"/>
                      <w:rFonts w:ascii="Batang" w:eastAsia="Batang" w:hAnsi="Batang" w:cs="Arial"/>
                      <w:sz w:val="24"/>
                      <w:szCs w:val="24"/>
                      <w:lang w:bidi="es-ES"/>
                    </w:rPr>
                    <w:t>•</w:t>
                  </w:r>
                  <w:proofErr w:type="gramEnd"/>
                  <w:r w:rsidRPr="00101A2D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Segundo </w:t>
                  </w:r>
                  <w:r w:rsidR="007213B1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</w:t>
                  </w:r>
                  <w:proofErr w:type="spellStart"/>
                  <w:r w:rsidR="007213B1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Mencion</w:t>
                  </w:r>
                  <w:proofErr w:type="spellEnd"/>
                  <w:r w:rsidR="007213B1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de Honor </w:t>
                  </w:r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>(2021)</w:t>
                  </w:r>
                </w:p>
                <w:p w:rsidR="007213B1" w:rsidRDefault="007213B1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  <w:r w:rsidRPr="007213B1">
                    <w:rPr>
                      <w:rFonts w:ascii="Batang" w:eastAsia="Batang" w:hAnsi="Batang" w:cs="Arial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482424" cy="1396365"/>
                        <wp:effectExtent l="0" t="0" r="0" b="0"/>
                        <wp:docPr id="4" name="Imagen 4" descr="C:\Users\admin\Desktop\received_1314911212276080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admin\Desktop\received_1314911212276080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89816" cy="14005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77760" w:rsidRDefault="00777760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</w:p>
                <w:p w:rsidR="003619A2" w:rsidRPr="00101A2D" w:rsidRDefault="003619A2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659" w:type="dxa"/>
                </w:tcPr>
                <w:p w:rsidR="00777760" w:rsidRPr="00101A2D" w:rsidRDefault="00777760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Concurso Internacional </w:t>
                  </w:r>
                  <w:r w:rsidR="00F724F9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de Trovas </w:t>
                  </w: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Clásicas” (</w:t>
                  </w:r>
                  <w:proofErr w:type="spellStart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OMT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- ISRAEL) Trofeo Ana Frank.</w:t>
                  </w:r>
                </w:p>
                <w:p w:rsidR="00777760" w:rsidRPr="00101A2D" w:rsidRDefault="003619A2" w:rsidP="0077776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9E0942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anchor distT="0" distB="0" distL="114300" distR="114300" simplePos="0" relativeHeight="251713536" behindDoc="0" locked="0" layoutInCell="1" allowOverlap="1">
                        <wp:simplePos x="0" y="0"/>
                        <wp:positionH relativeFrom="column">
                          <wp:posOffset>325120</wp:posOffset>
                        </wp:positionH>
                        <wp:positionV relativeFrom="paragraph">
                          <wp:posOffset>683260</wp:posOffset>
                        </wp:positionV>
                        <wp:extent cx="2313305" cy="139700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1207"/>
                            <wp:lineTo x="21345" y="21207"/>
                            <wp:lineTo x="21345" y="0"/>
                            <wp:lineTo x="0" y="0"/>
                          </wp:wrapPolygon>
                        </wp:wrapThrough>
                        <wp:docPr id="20" name="Imagen 20" descr="C:\Users\admin\Desktop\273215252_4756563187784401_7338366969053919263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C:\Users\admin\Desktop\273215252_4756563187784401_7338366969053919263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3305" cy="139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F724F9" w:rsidTr="00B61F9C">
              <w:trPr>
                <w:trHeight w:val="5381"/>
              </w:trPr>
              <w:tc>
                <w:tcPr>
                  <w:tcW w:w="4510" w:type="dxa"/>
                </w:tcPr>
                <w:p w:rsidR="00F724F9" w:rsidRDefault="00F724F9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Reconocimiento “</w:t>
                  </w:r>
                  <w:proofErr w:type="spellStart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Dia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Internacional del Voluntariado” (</w:t>
                  </w:r>
                  <w:proofErr w:type="spellStart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Asociacion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Civil Equidad). </w:t>
                  </w:r>
                </w:p>
                <w:p w:rsidR="00F724F9" w:rsidRPr="00B61F9C" w:rsidRDefault="00B61F9C" w:rsidP="00B61F9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 w:rsidRPr="00B61F9C">
                    <w:rPr>
                      <w:rFonts w:ascii="Batang" w:eastAsia="Batang" w:hAnsi="Batang" w:cs="Arial"/>
                      <w:b/>
                      <w:bCs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381250" cy="2571750"/>
                        <wp:effectExtent l="0" t="0" r="0" b="0"/>
                        <wp:docPr id="10" name="Imagen 10" descr="C:\Users\admin\Desktop\FB_IMG_163873210574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admin\Desktop\FB_IMG_163873210574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1250" cy="2571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9" w:type="dxa"/>
                </w:tcPr>
                <w:p w:rsidR="00F724F9" w:rsidRPr="00B61F9C" w:rsidRDefault="00B61F9C" w:rsidP="00B61F9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 w:rsidRPr="00B61F9C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anchor distT="0" distB="0" distL="114300" distR="114300" simplePos="0" relativeHeight="251708416" behindDoc="0" locked="0" layoutInCell="1" allowOverlap="1">
                        <wp:simplePos x="0" y="0"/>
                        <wp:positionH relativeFrom="column">
                          <wp:posOffset>325120</wp:posOffset>
                        </wp:positionH>
                        <wp:positionV relativeFrom="paragraph">
                          <wp:posOffset>680085</wp:posOffset>
                        </wp:positionV>
                        <wp:extent cx="2186305" cy="2571750"/>
                        <wp:effectExtent l="0" t="0" r="4445" b="0"/>
                        <wp:wrapThrough wrapText="bothSides">
                          <wp:wrapPolygon edited="0">
                            <wp:start x="0" y="0"/>
                            <wp:lineTo x="0" y="21440"/>
                            <wp:lineTo x="21456" y="21440"/>
                            <wp:lineTo x="21456" y="0"/>
                            <wp:lineTo x="0" y="0"/>
                          </wp:wrapPolygon>
                        </wp:wrapThrough>
                        <wp:docPr id="11" name="Imagen 11" descr="C:\Users\admin\Desktop\FB_IMG_163873248176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C:\Users\admin\Desktop\FB_IMG_163873248176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86305" cy="2571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F724F9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Reconocimiento “</w:t>
                  </w:r>
                  <w:proofErr w:type="spellStart"/>
                  <w:r w:rsidR="00F724F9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Dia</w:t>
                  </w:r>
                  <w:proofErr w:type="spellEnd"/>
                  <w:r w:rsidR="00F724F9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Internacional del Voluntariado” (</w:t>
                  </w:r>
                  <w:proofErr w:type="spellStart"/>
                  <w:r w:rsidR="00F724F9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Asociacion</w:t>
                  </w:r>
                  <w:proofErr w:type="spellEnd"/>
                  <w:r w:rsidR="00F724F9"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Civil Equidad). </w:t>
                  </w:r>
                </w:p>
              </w:tc>
            </w:tr>
            <w:tr w:rsidR="00F724F9" w:rsidTr="00F00FFC">
              <w:trPr>
                <w:trHeight w:val="316"/>
              </w:trPr>
              <w:tc>
                <w:tcPr>
                  <w:tcW w:w="4510" w:type="dxa"/>
                </w:tcPr>
                <w:p w:rsidR="00A61112" w:rsidRDefault="00A61112" w:rsidP="00A61112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lastRenderedPageBreak/>
                    <w:t xml:space="preserve">RECONOCIMIENTO AL MERITO PROFESIONAL REVISTA 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EVOLUTION</w:t>
                  </w:r>
                  <w:proofErr w:type="spell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. </w:t>
                  </w:r>
                </w:p>
                <w:p w:rsidR="00F724F9" w:rsidRPr="00101A2D" w:rsidRDefault="00A61112" w:rsidP="00A61112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9E0942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 wp14:anchorId="4A7916B4" wp14:editId="2268E58A">
                        <wp:extent cx="2705100" cy="2114400"/>
                        <wp:effectExtent l="0" t="0" r="0" b="635"/>
                        <wp:docPr id="13" name="Imagen 13" descr="C:\Users\admin\Desktop\313252773_5513757682064944_4249970025234741805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C:\Users\admin\Desktop\313252773_5513757682064944_4249970025234741805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13474" cy="21209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9" w:type="dxa"/>
                </w:tcPr>
                <w:p w:rsidR="00F724F9" w:rsidRPr="00F724F9" w:rsidRDefault="00F724F9" w:rsidP="00A61112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 w:rsidRPr="004D76ED">
                    <w:rPr>
                      <w:rFonts w:ascii="Times New Roman" w:eastAsia="Times New Roman" w:hAnsi="Times New Roman"/>
                      <w:noProof/>
                      <w:snapToGrid w:val="0"/>
                      <w:color w:val="000000"/>
                      <w:w w:val="0"/>
                      <w:sz w:val="0"/>
                      <w:szCs w:val="0"/>
                      <w:u w:color="000000"/>
                      <w:bdr w:val="none" w:sz="0" w:space="0" w:color="000000"/>
                      <w:shd w:val="clear" w:color="000000" w:fill="000000"/>
                      <w:lang w:val="en-US"/>
                    </w:rPr>
                    <w:drawing>
                      <wp:anchor distT="0" distB="0" distL="114300" distR="114300" simplePos="0" relativeHeight="251706368" behindDoc="0" locked="0" layoutInCell="1" allowOverlap="1" wp14:anchorId="35217FF7" wp14:editId="613709DC">
                        <wp:simplePos x="0" y="0"/>
                        <wp:positionH relativeFrom="column">
                          <wp:posOffset>217630</wp:posOffset>
                        </wp:positionH>
                        <wp:positionV relativeFrom="paragraph">
                          <wp:posOffset>277429</wp:posOffset>
                        </wp:positionV>
                        <wp:extent cx="2290117" cy="2603566"/>
                        <wp:effectExtent l="0" t="0" r="0" b="6350"/>
                        <wp:wrapThrough wrapText="bothSides">
                          <wp:wrapPolygon edited="0">
                            <wp:start x="0" y="0"/>
                            <wp:lineTo x="0" y="21495"/>
                            <wp:lineTo x="21384" y="21495"/>
                            <wp:lineTo x="21384" y="0"/>
                            <wp:lineTo x="0" y="0"/>
                          </wp:wrapPolygon>
                        </wp:wrapThrough>
                        <wp:docPr id="32" name="Imagen 32" descr="C:\Users\admin\Pictures\294918177_735779234396144_3769098291959305236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admin\Pictures\294918177_735779234396144_3769098291959305236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90117" cy="26035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PREMIO GLOBAL </w:t>
                  </w:r>
                  <w:proofErr w:type="spellStart"/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POET</w:t>
                  </w:r>
                  <w:proofErr w:type="spellEnd"/>
                  <w:r w:rsidRPr="000164BE"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2022</w:t>
                  </w:r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.</w:t>
                  </w:r>
                </w:p>
              </w:tc>
            </w:tr>
            <w:tr w:rsidR="00F724F9" w:rsidTr="00F00FFC">
              <w:trPr>
                <w:trHeight w:val="316"/>
              </w:trPr>
              <w:tc>
                <w:tcPr>
                  <w:tcW w:w="4510" w:type="dxa"/>
                </w:tcPr>
                <w:p w:rsidR="00F724F9" w:rsidRPr="004B0D38" w:rsidRDefault="00F724F9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  <w:proofErr w:type="spellStart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GALARDON</w:t>
                  </w:r>
                  <w:proofErr w:type="spellEnd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</w:t>
                  </w:r>
                  <w:proofErr w:type="spellStart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IVIRAL</w:t>
                  </w:r>
                  <w:proofErr w:type="spellEnd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“</w:t>
                  </w:r>
                  <w:proofErr w:type="spellStart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Categoria</w:t>
                  </w:r>
                  <w:proofErr w:type="spellEnd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Escritora”</w:t>
                  </w:r>
                </w:p>
                <w:p w:rsidR="00F724F9" w:rsidRPr="000164BE" w:rsidRDefault="00F724F9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2A12F090" wp14:editId="33A38E7E">
                        <wp:extent cx="2803525" cy="2594562"/>
                        <wp:effectExtent l="0" t="0" r="0" b="0"/>
                        <wp:docPr id="33" name="Imagen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50"/>
                                <a:srcRect l="55485" t="25059" r="3545" b="9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39383" cy="26277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9" w:type="dxa"/>
                </w:tcPr>
                <w:p w:rsidR="00F724F9" w:rsidRDefault="00F724F9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  <w:proofErr w:type="spellStart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GALARDON</w:t>
                  </w:r>
                  <w:proofErr w:type="spellEnd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ESTRELLA </w:t>
                  </w:r>
                  <w:proofErr w:type="spellStart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SAJAMA</w:t>
                  </w:r>
                  <w:proofErr w:type="spellEnd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DE ORO. </w:t>
                  </w:r>
                </w:p>
                <w:p w:rsidR="00F724F9" w:rsidRDefault="009E0942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  <w:r w:rsidRPr="009E0942">
                    <w:rPr>
                      <w:rStyle w:val="Textoennegrita"/>
                      <w:rFonts w:ascii="Batang" w:eastAsia="Batang" w:hAnsi="Batang" w:cs="Arial"/>
                      <w:noProof/>
                      <w:color w:val="auto"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863215" cy="2147410"/>
                        <wp:effectExtent l="0" t="0" r="0" b="5715"/>
                        <wp:docPr id="19" name="Imagen 19" descr="C:\Users\admin\Desktop\311702374_5480564948717551_962357171626759229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Users\admin\Desktop\311702374_5480564948717551_962357171626759229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67785" cy="21508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724F9" w:rsidTr="00F00FFC">
              <w:trPr>
                <w:trHeight w:val="316"/>
              </w:trPr>
              <w:tc>
                <w:tcPr>
                  <w:tcW w:w="4510" w:type="dxa"/>
                </w:tcPr>
                <w:p w:rsidR="00F724F9" w:rsidRPr="004B0D38" w:rsidRDefault="00F724F9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Concurso Internacional 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de Trovas Clásicas” (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OMT</w:t>
                  </w:r>
                  <w:proofErr w:type="spell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- Argentina</w:t>
                  </w: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) Trofeo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Jose</w:t>
                  </w:r>
                  <w:proofErr w:type="spell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Rafel</w:t>
                  </w:r>
                  <w:proofErr w:type="spell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Heranadez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.</w:t>
                  </w:r>
                </w:p>
                <w:p w:rsidR="00F724F9" w:rsidRDefault="00FC59E2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  <w:r w:rsidRPr="00FC59E2">
                    <w:rPr>
                      <w:rStyle w:val="Textoennegrita"/>
                      <w:rFonts w:ascii="Batang" w:eastAsia="Batang" w:hAnsi="Batang" w:cs="Arial"/>
                      <w:noProof/>
                      <w:color w:val="auto"/>
                      <w:sz w:val="24"/>
                      <w:szCs w:val="24"/>
                      <w:lang w:val="en-US"/>
                    </w:rPr>
                    <w:drawing>
                      <wp:anchor distT="0" distB="0" distL="114300" distR="114300" simplePos="0" relativeHeight="251714560" behindDoc="0" locked="0" layoutInCell="1" allowOverlap="1">
                        <wp:simplePos x="0" y="0"/>
                        <wp:positionH relativeFrom="column">
                          <wp:posOffset>39370</wp:posOffset>
                        </wp:positionH>
                        <wp:positionV relativeFrom="paragraph">
                          <wp:posOffset>534035</wp:posOffset>
                        </wp:positionV>
                        <wp:extent cx="2667000" cy="172339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1250"/>
                            <wp:lineTo x="21446" y="21250"/>
                            <wp:lineTo x="21446" y="0"/>
                            <wp:lineTo x="0" y="0"/>
                          </wp:wrapPolygon>
                        </wp:wrapThrough>
                        <wp:docPr id="28" name="Imagen 28" descr="C:\Users\admin\Downloads\DIPLOMA MARIA DEL CARMEN CRUZ CONCURSO DE ARGENTINA TEMA TRADICION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C:\Users\admin\Downloads\DIPLOMA MARIA DEL CARMEN CRUZ CONCURSO DE ARGENTINA TEMA TRADICION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7000" cy="17233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4659" w:type="dxa"/>
                </w:tcPr>
                <w:p w:rsidR="00F724F9" w:rsidRDefault="00F724F9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  <w:proofErr w:type="spellStart"/>
                  <w:proofErr w:type="gramStart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GALARDON</w:t>
                  </w:r>
                  <w:proofErr w:type="spellEnd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”</w:t>
                  </w:r>
                  <w:proofErr w:type="gramEnd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 xml:space="preserve"> Premio </w:t>
                  </w:r>
                  <w:proofErr w:type="spellStart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ENHEDUANNA</w:t>
                  </w:r>
                  <w:proofErr w:type="spellEnd"/>
                  <w:r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  <w:t>”</w:t>
                  </w:r>
                </w:p>
                <w:p w:rsidR="007213B1" w:rsidRPr="004B0D38" w:rsidRDefault="007213B1" w:rsidP="00B61F9C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jc w:val="center"/>
                    <w:rPr>
                      <w:rStyle w:val="Textoennegrita"/>
                      <w:rFonts w:ascii="Batang" w:eastAsia="Batang" w:hAnsi="Batang" w:cs="Arial"/>
                      <w:b w:val="0"/>
                      <w:color w:val="auto"/>
                      <w:sz w:val="24"/>
                      <w:szCs w:val="24"/>
                      <w:lang w:bidi="es-ES"/>
                    </w:rPr>
                  </w:pPr>
                  <w:r w:rsidRPr="007213B1">
                    <w:rPr>
                      <w:rStyle w:val="Textoennegrita"/>
                      <w:rFonts w:ascii="Batang" w:eastAsia="Batang" w:hAnsi="Batang" w:cs="Arial"/>
                      <w:b w:val="0"/>
                      <w:noProof/>
                      <w:color w:val="auto"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376170" cy="3162300"/>
                        <wp:effectExtent l="0" t="0" r="5080" b="0"/>
                        <wp:docPr id="7" name="Imagen 7" descr="C:\Users\admin\Desktop\334969992_6368599403173188_3304811036824308385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admin\Desktop\334969992_6368599403173188_3304811036824308385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1483" cy="31693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724F9" w:rsidRDefault="00F724F9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</w:p>
              </w:tc>
            </w:tr>
            <w:tr w:rsidR="00F724F9" w:rsidTr="00F00FFC">
              <w:trPr>
                <w:trHeight w:val="316"/>
              </w:trPr>
              <w:tc>
                <w:tcPr>
                  <w:tcW w:w="4510" w:type="dxa"/>
                </w:tcPr>
                <w:p w:rsidR="00F724F9" w:rsidRPr="00101A2D" w:rsidRDefault="00F724F9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Concurso Internaciona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l de Trovas Clásicas” (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OMT</w:t>
                  </w:r>
                  <w:proofErr w:type="spell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- BOLIVIA</w:t>
                  </w: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) Trofeo 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Octavio Campero 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Echazu</w:t>
                  </w:r>
                  <w:proofErr w:type="spell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.</w:t>
                  </w:r>
                </w:p>
                <w:p w:rsidR="00F724F9" w:rsidRPr="00101A2D" w:rsidRDefault="00FC59E2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FC59E2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  <w:lang w:val="en-US"/>
                    </w:rPr>
                    <w:lastRenderedPageBreak/>
                    <w:drawing>
                      <wp:inline distT="0" distB="0" distL="0" distR="0">
                        <wp:extent cx="2713285" cy="1526223"/>
                        <wp:effectExtent l="0" t="0" r="0" b="0"/>
                        <wp:docPr id="29" name="Imagen 29" descr="C:\Users\admin\Downloads\DIPLOMA MARIA DEL CARMEN CRUZ VARGAS TEMA ROMANCE CONCURSO DE BOLIVIA 3333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C:\Users\admin\Downloads\DIPLOMA MARIA DEL CARMEN CRUZ VARGAS TEMA ROMANCE CONCURSO DE BOLIVIA 3333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17561" cy="15286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9" w:type="dxa"/>
                </w:tcPr>
                <w:p w:rsidR="00F724F9" w:rsidRDefault="00585AFE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lastRenderedPageBreak/>
                    <w:t>Concurso Internaciona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l de Trovas Clásicas” (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OMT</w:t>
                  </w:r>
                  <w:proofErr w:type="spell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- 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PERU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) Trofeo 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Mariano Melgar 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Maldivieso</w:t>
                  </w:r>
                  <w:proofErr w:type="spellEnd"/>
                </w:p>
                <w:p w:rsidR="00D20109" w:rsidRDefault="00D20109" w:rsidP="00F724F9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Style w:val="Textoennegrita"/>
                      <w:rFonts w:ascii="Batang" w:eastAsia="Batang" w:hAnsi="Batang" w:cs="Arial"/>
                      <w:color w:val="auto"/>
                      <w:sz w:val="24"/>
                      <w:szCs w:val="24"/>
                      <w:lang w:bidi="es-ES"/>
                    </w:rPr>
                  </w:pPr>
                  <w:r w:rsidRPr="00D20109">
                    <w:rPr>
                      <w:rStyle w:val="Textoennegrita"/>
                      <w:rFonts w:ascii="Batang" w:eastAsia="Batang" w:hAnsi="Batang" w:cs="Arial"/>
                      <w:noProof/>
                      <w:color w:val="auto"/>
                      <w:sz w:val="24"/>
                      <w:szCs w:val="24"/>
                      <w:lang w:val="en-US"/>
                    </w:rPr>
                    <w:lastRenderedPageBreak/>
                    <w:drawing>
                      <wp:inline distT="0" distB="0" distL="0" distR="0">
                        <wp:extent cx="2539999" cy="1428750"/>
                        <wp:effectExtent l="0" t="0" r="0" b="0"/>
                        <wp:docPr id="24" name="Imagen 24" descr="C:\Users\admin\Downloads\DIPLOMA MARIA DEL CARMEN CRUZ VARGAS TEMA FERVOR - PERU (2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C:\Users\admin\Downloads\DIPLOMA MARIA DEL CARMEN CRUZ VARGAS TEMA FERVOR - PERU (2)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45043" cy="14315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85AFE" w:rsidTr="00F00FFC">
              <w:trPr>
                <w:trHeight w:val="316"/>
              </w:trPr>
              <w:tc>
                <w:tcPr>
                  <w:tcW w:w="4510" w:type="dxa"/>
                </w:tcPr>
                <w:p w:rsidR="00585AFE" w:rsidRPr="00101A2D" w:rsidRDefault="003619A2" w:rsidP="003619A2">
                  <w:pPr>
                    <w:pStyle w:val="Listaconvietas"/>
                    <w:numPr>
                      <w:ilvl w:val="0"/>
                      <w:numId w:val="0"/>
                    </w:numPr>
                    <w:ind w:left="29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lastRenderedPageBreak/>
                    <w:t>CONCURSO INTERNACIONA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L DE TROVAS CLÁSICAS” (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OMT</w:t>
                  </w:r>
                  <w:proofErr w:type="spell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- 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PANAMA</w:t>
                  </w:r>
                  <w:proofErr w:type="spellEnd"/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) TROFEO </w:t>
                  </w: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DEMETRIO KORSI. </w:t>
                  </w:r>
                </w:p>
                <w:p w:rsidR="00585AFE" w:rsidRPr="00101A2D" w:rsidRDefault="00D20109" w:rsidP="00585AFE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D20109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712720" cy="1733203"/>
                        <wp:effectExtent l="0" t="0" r="0" b="635"/>
                        <wp:docPr id="27" name="Imagen 27" descr="C:\Users\admin\Desktop\unname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C:\Users\admin\Desktop\unname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31804" cy="17453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9" w:type="dxa"/>
                </w:tcPr>
                <w:p w:rsidR="00585AFE" w:rsidRDefault="009E0942" w:rsidP="00585AFE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PREMIO 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TOYP</w:t>
                  </w:r>
                  <w:proofErr w:type="spell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ORURO 2022</w:t>
                  </w:r>
                </w:p>
                <w:p w:rsidR="009E0942" w:rsidRPr="00101A2D" w:rsidRDefault="009E0942" w:rsidP="00585AFE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9E0942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anchor distT="0" distB="0" distL="114300" distR="114300" simplePos="0" relativeHeight="251715584" behindDoc="0" locked="0" layoutInCell="1" allowOverlap="1">
                        <wp:simplePos x="0" y="0"/>
                        <wp:positionH relativeFrom="column">
                          <wp:posOffset>72390</wp:posOffset>
                        </wp:positionH>
                        <wp:positionV relativeFrom="paragraph">
                          <wp:posOffset>641985</wp:posOffset>
                        </wp:positionV>
                        <wp:extent cx="2595245" cy="1663065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1278"/>
                            <wp:lineTo x="21404" y="21278"/>
                            <wp:lineTo x="21404" y="0"/>
                            <wp:lineTo x="0" y="0"/>
                          </wp:wrapPolygon>
                        </wp:wrapThrough>
                        <wp:docPr id="14" name="Imagen 14" descr="C:\Users\admin\Desktop\310675849_5437935439647169_8562045639071951206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C:\Users\admin\Desktop\310675849_5437935439647169_8562045639071951206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95245" cy="1663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8B281A" w:rsidTr="00F00FFC">
              <w:trPr>
                <w:trHeight w:val="316"/>
              </w:trPr>
              <w:tc>
                <w:tcPr>
                  <w:tcW w:w="4510" w:type="dxa"/>
                </w:tcPr>
                <w:p w:rsidR="008B281A" w:rsidRPr="008B281A" w:rsidRDefault="008B281A" w:rsidP="006B2BD2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29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Concurso </w:t>
                  </w:r>
                  <w:proofErr w:type="gram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Literario ”Trinchera</w:t>
                  </w:r>
                  <w:proofErr w:type="gram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de  Octubre” (La Paz-Bolivia) 2023</w:t>
                  </w:r>
                </w:p>
                <w:p w:rsidR="008B281A" w:rsidRDefault="008B281A" w:rsidP="008B281A">
                  <w:pPr>
                    <w:pStyle w:val="Listaconvietas"/>
                    <w:numPr>
                      <w:ilvl w:val="0"/>
                      <w:numId w:val="0"/>
                    </w:numPr>
                    <w:ind w:left="29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Editorial del Estado 2023.</w:t>
                  </w:r>
                </w:p>
                <w:p w:rsidR="006B2BD2" w:rsidRDefault="00BA7DC0" w:rsidP="008B281A">
                  <w:pPr>
                    <w:pStyle w:val="Listaconvietas"/>
                    <w:numPr>
                      <w:ilvl w:val="0"/>
                      <w:numId w:val="0"/>
                    </w:numPr>
                    <w:ind w:left="29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BA7DC0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657686" cy="2095500"/>
                        <wp:effectExtent l="0" t="0" r="9525" b="0"/>
                        <wp:docPr id="85" name="Imagen 85" descr="C:\Users\admin\Desktop\MYXJ_20231031203631792_fas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admin\Desktop\MYXJ_20231031203631792_fast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2715" cy="20994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A7DC0" w:rsidRDefault="00BA7DC0" w:rsidP="008B281A">
                  <w:pPr>
                    <w:pStyle w:val="Listaconvietas"/>
                    <w:numPr>
                      <w:ilvl w:val="0"/>
                      <w:numId w:val="0"/>
                    </w:numPr>
                    <w:ind w:left="29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</w:p>
                <w:p w:rsidR="00BA7DC0" w:rsidRPr="00101A2D" w:rsidRDefault="00BA7DC0" w:rsidP="008B281A">
                  <w:pPr>
                    <w:pStyle w:val="Listaconvietas"/>
                    <w:numPr>
                      <w:ilvl w:val="0"/>
                      <w:numId w:val="0"/>
                    </w:numPr>
                    <w:ind w:left="29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659" w:type="dxa"/>
                </w:tcPr>
                <w:p w:rsidR="008B281A" w:rsidRPr="008B281A" w:rsidRDefault="008B281A" w:rsidP="008B281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 w:rsidRPr="00101A2D"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Concurso </w:t>
                  </w:r>
                  <w:proofErr w:type="gram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Literario ”Ensayos</w:t>
                  </w:r>
                  <w:proofErr w:type="gram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Juridicos</w:t>
                  </w:r>
                  <w:proofErr w:type="spell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” (Oruro-Bolivia) 2023</w:t>
                  </w:r>
                </w:p>
                <w:p w:rsidR="008B281A" w:rsidRPr="00101A2D" w:rsidRDefault="008B281A" w:rsidP="008B281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Tribunal Supremo de Justicia 2023. </w:t>
                  </w:r>
                </w:p>
                <w:p w:rsidR="008B281A" w:rsidRDefault="00BA7DC0" w:rsidP="008B281A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60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BA7DC0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762250" cy="2066925"/>
                        <wp:effectExtent l="0" t="0" r="0" b="9525"/>
                        <wp:docPr id="99" name="Imagen 99" descr="C:\Users\admin\Desktop\369679732_744919534319793_8340706302103969115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admin\Desktop\369679732_744919534319793_8340706302103969115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62250" cy="2066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281A" w:rsidTr="00F00FFC">
              <w:trPr>
                <w:trHeight w:val="316"/>
              </w:trPr>
              <w:tc>
                <w:tcPr>
                  <w:tcW w:w="4510" w:type="dxa"/>
                </w:tcPr>
                <w:p w:rsidR="00EF5573" w:rsidRPr="008B281A" w:rsidRDefault="00EF5573" w:rsidP="00EF5573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29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proofErr w:type="spellStart"/>
                  <w:proofErr w:type="gram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Galardon</w:t>
                  </w:r>
                  <w:proofErr w:type="spell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”Titicaca</w:t>
                  </w:r>
                  <w:proofErr w:type="gram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” (La Paz -Bolivia) 2023</w:t>
                  </w:r>
                </w:p>
                <w:p w:rsidR="00EF5573" w:rsidRDefault="00EF5573" w:rsidP="00EF5573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  <w:r w:rsidRPr="008B281A">
                    <w:rPr>
                      <w:rFonts w:ascii="Batang" w:eastAsia="Batang" w:hAnsi="Batang"/>
                      <w:sz w:val="24"/>
                      <w:szCs w:val="24"/>
                    </w:rPr>
                    <w:t>Profesional destacado</w:t>
                  </w:r>
                  <w:r>
                    <w:t xml:space="preserve"> </w:t>
                  </w:r>
                  <w:r>
                    <w:rPr>
                      <w:rStyle w:val="Textoennegrita"/>
                      <w:rFonts w:ascii="Batang" w:eastAsia="Batang" w:hAnsi="Batang" w:cs="Arial"/>
                      <w:sz w:val="24"/>
                      <w:szCs w:val="24"/>
                      <w:lang w:bidi="es-ES"/>
                    </w:rPr>
                    <w:t xml:space="preserve">• </w:t>
                  </w:r>
                  <w:r>
                    <w:rPr>
                      <w:rFonts w:ascii="Batang" w:eastAsia="Batang" w:hAnsi="Batang" w:cs="Arial"/>
                      <w:sz w:val="24"/>
                      <w:szCs w:val="24"/>
                    </w:rPr>
                    <w:t>(2023</w:t>
                  </w:r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>).</w:t>
                  </w:r>
                </w:p>
                <w:p w:rsidR="00BA7DC0" w:rsidRPr="004B0D38" w:rsidRDefault="00BA7DC0" w:rsidP="00EF5573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  <w:r w:rsidRPr="00BA7DC0">
                    <w:rPr>
                      <w:rFonts w:ascii="Batang" w:eastAsia="Batang" w:hAnsi="Batang" w:cs="Arial"/>
                      <w:noProof/>
                      <w:sz w:val="24"/>
                      <w:szCs w:val="24"/>
                      <w:lang w:val="en-US"/>
                    </w:rPr>
                    <w:lastRenderedPageBreak/>
                    <w:drawing>
                      <wp:inline distT="0" distB="0" distL="0" distR="0">
                        <wp:extent cx="2727008" cy="3636011"/>
                        <wp:effectExtent l="0" t="0" r="0" b="2540"/>
                        <wp:docPr id="100" name="Imagen 100" descr="C:\Users\admin\Desktop\MYXJ_20231001003435632_fas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admin\Desktop\MYXJ_20231001003435632_fast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30440" cy="36405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B281A" w:rsidRPr="00101A2D" w:rsidRDefault="008B281A" w:rsidP="00EF5573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313" w:hanging="360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659" w:type="dxa"/>
                </w:tcPr>
                <w:p w:rsidR="00BA7DC0" w:rsidRPr="008B281A" w:rsidRDefault="00BA7DC0" w:rsidP="00BA7DC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ind w:left="29"/>
                    <w:rPr>
                      <w:rFonts w:ascii="Batang" w:eastAsia="Batang" w:hAnsi="Batang" w:cs="Arial"/>
                      <w:b/>
                      <w:bCs/>
                      <w:sz w:val="24"/>
                      <w:szCs w:val="24"/>
                      <w:lang w:bidi="es-ES"/>
                    </w:rPr>
                  </w:pPr>
                  <w:proofErr w:type="spellStart"/>
                  <w:proofErr w:type="gram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lastRenderedPageBreak/>
                    <w:t>Galardon</w:t>
                  </w:r>
                  <w:proofErr w:type="spell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”Mujeres</w:t>
                  </w:r>
                  <w:proofErr w:type="gram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 xml:space="preserve"> que inspiran” (</w:t>
                  </w:r>
                  <w:proofErr w:type="spellStart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UPDS</w:t>
                  </w:r>
                  <w:proofErr w:type="spellEnd"/>
                  <w:r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  <w:t>) 2023</w:t>
                  </w:r>
                </w:p>
                <w:p w:rsidR="008B281A" w:rsidRDefault="00BA7DC0" w:rsidP="00BA7DC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Fonts w:ascii="Batang" w:eastAsia="Batang" w:hAnsi="Batang" w:cs="Arial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Batang" w:eastAsia="Batang" w:hAnsi="Batang"/>
                      <w:sz w:val="24"/>
                      <w:szCs w:val="24"/>
                    </w:rPr>
                    <w:t>Categoria</w:t>
                  </w:r>
                  <w:proofErr w:type="spellEnd"/>
                  <w:r>
                    <w:rPr>
                      <w:rFonts w:ascii="Batang" w:eastAsia="Batang" w:hAnsi="Batang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Batang" w:eastAsia="Batang" w:hAnsi="Batang"/>
                      <w:sz w:val="24"/>
                      <w:szCs w:val="24"/>
                    </w:rPr>
                    <w:t>Academica</w:t>
                  </w:r>
                  <w:proofErr w:type="spellEnd"/>
                  <w:r>
                    <w:rPr>
                      <w:rFonts w:ascii="Batang" w:eastAsia="Batang" w:hAnsi="Batang"/>
                      <w:sz w:val="24"/>
                      <w:szCs w:val="24"/>
                    </w:rPr>
                    <w:t xml:space="preserve"> </w:t>
                  </w:r>
                  <w:r>
                    <w:t xml:space="preserve"> </w:t>
                  </w:r>
                  <w:r>
                    <w:rPr>
                      <w:rStyle w:val="Textoennegrita"/>
                      <w:rFonts w:ascii="Batang" w:eastAsia="Batang" w:hAnsi="Batang" w:cs="Arial"/>
                      <w:sz w:val="24"/>
                      <w:szCs w:val="24"/>
                      <w:lang w:bidi="es-ES"/>
                    </w:rPr>
                    <w:t>•</w:t>
                  </w:r>
                  <w:proofErr w:type="gramEnd"/>
                  <w:r>
                    <w:rPr>
                      <w:rStyle w:val="Textoennegrita"/>
                      <w:rFonts w:ascii="Batang" w:eastAsia="Batang" w:hAnsi="Batang" w:cs="Arial"/>
                      <w:sz w:val="24"/>
                      <w:szCs w:val="24"/>
                      <w:lang w:bidi="es-ES"/>
                    </w:rPr>
                    <w:t xml:space="preserve"> </w:t>
                  </w:r>
                  <w:r>
                    <w:rPr>
                      <w:rFonts w:ascii="Batang" w:eastAsia="Batang" w:hAnsi="Batang" w:cs="Arial"/>
                      <w:sz w:val="24"/>
                      <w:szCs w:val="24"/>
                    </w:rPr>
                    <w:t>(2023</w:t>
                  </w:r>
                  <w:r w:rsidRPr="00101A2D">
                    <w:rPr>
                      <w:rFonts w:ascii="Batang" w:eastAsia="Batang" w:hAnsi="Batang" w:cs="Arial"/>
                      <w:sz w:val="24"/>
                      <w:szCs w:val="24"/>
                    </w:rPr>
                    <w:t>).</w:t>
                  </w:r>
                </w:p>
                <w:p w:rsidR="00BA7DC0" w:rsidRPr="00101A2D" w:rsidRDefault="00BA7DC0" w:rsidP="00BA7DC0">
                  <w:pPr>
                    <w:pStyle w:val="Listaconvietas"/>
                    <w:numPr>
                      <w:ilvl w:val="0"/>
                      <w:numId w:val="0"/>
                    </w:numPr>
                    <w:spacing w:line="276" w:lineRule="auto"/>
                    <w:rPr>
                      <w:rFonts w:ascii="Batang" w:eastAsia="Batang" w:hAnsi="Batang" w:cs="Arial"/>
                      <w:b/>
                      <w:sz w:val="24"/>
                      <w:szCs w:val="24"/>
                    </w:rPr>
                  </w:pPr>
                  <w:r w:rsidRPr="00BA7DC0">
                    <w:rPr>
                      <w:rFonts w:ascii="Batang" w:eastAsia="Batang" w:hAnsi="Batang" w:cs="Arial"/>
                      <w:b/>
                      <w:noProof/>
                      <w:sz w:val="24"/>
                      <w:szCs w:val="24"/>
                      <w:lang w:val="en-US"/>
                    </w:rPr>
                    <w:lastRenderedPageBreak/>
                    <w:drawing>
                      <wp:inline distT="0" distB="0" distL="0" distR="0">
                        <wp:extent cx="2812732" cy="3626485"/>
                        <wp:effectExtent l="0" t="0" r="6985" b="0"/>
                        <wp:docPr id="101" name="Imagen 101" descr="C:\Users\admin\Desktop\IMG_20231020_2302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admin\Desktop\IMG_20231020_2302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6515" cy="36313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C3582" w:rsidRPr="00F354EB" w:rsidRDefault="003C3582" w:rsidP="00A61112">
            <w:pPr>
              <w:pStyle w:val="Listaconvietas"/>
              <w:numPr>
                <w:ilvl w:val="0"/>
                <w:numId w:val="0"/>
              </w:numPr>
              <w:spacing w:line="276" w:lineRule="auto"/>
              <w:rPr>
                <w:rFonts w:ascii="Batang" w:eastAsia="Batang" w:hAnsi="Batang" w:cs="Arial"/>
                <w:b/>
                <w:sz w:val="24"/>
                <w:szCs w:val="24"/>
              </w:rPr>
            </w:pPr>
          </w:p>
        </w:tc>
      </w:tr>
      <w:tr w:rsidR="00F02886" w:rsidRPr="001C08A3" w:rsidTr="00B620B1">
        <w:trPr>
          <w:trHeight w:val="975"/>
        </w:trPr>
        <w:tc>
          <w:tcPr>
            <w:tcW w:w="350" w:type="dxa"/>
            <w:tcMar>
              <w:left w:w="0" w:type="dxa"/>
              <w:right w:w="0" w:type="dxa"/>
            </w:tcMar>
            <w:vAlign w:val="center"/>
          </w:tcPr>
          <w:p w:rsidR="00F02886" w:rsidRDefault="00F02886" w:rsidP="00F02886">
            <w:pPr>
              <w:pStyle w:val="Contacto"/>
              <w:rPr>
                <w:rFonts w:ascii="Times New Roman" w:hAnsi="Times New Roman"/>
              </w:rPr>
            </w:pPr>
          </w:p>
          <w:p w:rsidR="00F02886" w:rsidRPr="00DA5BEF" w:rsidRDefault="00F02886" w:rsidP="00F02886"/>
          <w:p w:rsidR="00F02886" w:rsidRDefault="00F02886" w:rsidP="00F02886"/>
          <w:p w:rsidR="00F02886" w:rsidRDefault="00F02886" w:rsidP="00F02886"/>
          <w:p w:rsidR="00F02886" w:rsidRDefault="00F02886" w:rsidP="00F02886"/>
          <w:p w:rsidR="00F02886" w:rsidRPr="00DA5BEF" w:rsidRDefault="00F02886" w:rsidP="00F02886"/>
        </w:tc>
        <w:tc>
          <w:tcPr>
            <w:tcW w:w="349" w:type="dxa"/>
          </w:tcPr>
          <w:p w:rsidR="00F02886" w:rsidRPr="001C08A3" w:rsidRDefault="00F02886" w:rsidP="00F02886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49" w:type="dxa"/>
            <w:vMerge/>
          </w:tcPr>
          <w:p w:rsidR="00F02886" w:rsidRPr="001C08A3" w:rsidRDefault="00F02886" w:rsidP="00F02886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9587" w:type="dxa"/>
            <w:vMerge/>
          </w:tcPr>
          <w:p w:rsidR="00F02886" w:rsidRPr="001C08A3" w:rsidRDefault="00F02886" w:rsidP="00F02886">
            <w:pPr>
              <w:pStyle w:val="Ttulo"/>
            </w:pPr>
          </w:p>
        </w:tc>
      </w:tr>
    </w:tbl>
    <w:p w:rsidR="003331AB" w:rsidRDefault="003331AB"/>
    <w:sectPr w:rsidR="003331AB" w:rsidSect="00B620B1">
      <w:headerReference w:type="default" r:id="rId62"/>
      <w:type w:val="continuous"/>
      <w:pgSz w:w="12242" w:h="18711" w:code="1"/>
      <w:pgMar w:top="720" w:right="567" w:bottom="720" w:left="567" w:header="720" w:footer="51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40AE" w:rsidRDefault="007440AE" w:rsidP="00590471">
      <w:r>
        <w:separator/>
      </w:r>
    </w:p>
  </w:endnote>
  <w:endnote w:type="continuationSeparator" w:id="0">
    <w:p w:rsidR="007440AE" w:rsidRDefault="007440A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ZShuTi">
    <w:altName w:val="方正舒体"/>
    <w:panose1 w:val="00000000000000000000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Malgun Gothic Semilight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haroni"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40AE" w:rsidRDefault="007440AE" w:rsidP="00590471">
      <w:r>
        <w:separator/>
      </w:r>
    </w:p>
  </w:footnote>
  <w:footnote w:type="continuationSeparator" w:id="0">
    <w:p w:rsidR="007440AE" w:rsidRDefault="007440A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2BD2" w:rsidRDefault="006B2BD2" w:rsidP="00F02886">
    <w:pPr>
      <w:pStyle w:val="Textoindependiente"/>
      <w:ind w:left="-284"/>
    </w:pPr>
    <w:r w:rsidRPr="00060042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E6FB"/>
      </v:shape>
    </w:pict>
  </w:numPicBullet>
  <w:abstractNum w:abstractNumId="0" w15:restartNumberingAfterBreak="0">
    <w:nsid w:val="FFFFFF89"/>
    <w:multiLevelType w:val="multilevel"/>
    <w:tmpl w:val="E774F696"/>
    <w:lvl w:ilvl="0">
      <w:start w:val="1"/>
      <w:numFmt w:val="upperRoman"/>
      <w:pStyle w:val="Listaconvietas"/>
      <w:lvlText w:val="%1."/>
      <w:lvlJc w:val="left"/>
      <w:pPr>
        <w:tabs>
          <w:tab w:val="num" w:pos="360"/>
        </w:tabs>
        <w:ind w:left="360" w:hanging="360"/>
      </w:pPr>
      <w:rPr>
        <w:rFonts w:ascii="Arial" w:eastAsiaTheme="majorEastAsia" w:hAnsi="Arial" w:cs="Arial"/>
        <w:b/>
        <w:color w:val="F05535" w:themeColor="accent4"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FF0000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F05535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5651D"/>
    <w:multiLevelType w:val="hybridMultilevel"/>
    <w:tmpl w:val="A6EA03C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FB452C"/>
    <w:multiLevelType w:val="hybridMultilevel"/>
    <w:tmpl w:val="CEFE9390"/>
    <w:lvl w:ilvl="0" w:tplc="4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2F5476"/>
    <w:multiLevelType w:val="hybridMultilevel"/>
    <w:tmpl w:val="F98656BA"/>
    <w:lvl w:ilvl="0" w:tplc="413C25F8">
      <w:start w:val="35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b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176C1"/>
    <w:multiLevelType w:val="hybridMultilevel"/>
    <w:tmpl w:val="BB7AD01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EF72C1"/>
    <w:multiLevelType w:val="hybridMultilevel"/>
    <w:tmpl w:val="FADEB07E"/>
    <w:lvl w:ilvl="0" w:tplc="994208F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E94007"/>
    <w:multiLevelType w:val="hybridMultilevel"/>
    <w:tmpl w:val="BEF68C54"/>
    <w:lvl w:ilvl="0" w:tplc="48E4D8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9D048A"/>
    <w:multiLevelType w:val="hybridMultilevel"/>
    <w:tmpl w:val="F2A667AE"/>
    <w:lvl w:ilvl="0" w:tplc="F828D5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68B05" w:themeColor="accent5" w:themeShade="BF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CB73CE"/>
    <w:multiLevelType w:val="hybridMultilevel"/>
    <w:tmpl w:val="9BD8358C"/>
    <w:lvl w:ilvl="0" w:tplc="37A8751E">
      <w:start w:val="591"/>
      <w:numFmt w:val="bullet"/>
      <w:lvlText w:val="-"/>
      <w:lvlJc w:val="left"/>
      <w:pPr>
        <w:ind w:left="720" w:hanging="360"/>
      </w:pPr>
      <w:rPr>
        <w:rFonts w:ascii="Garamond" w:eastAsia="SimSun" w:hAnsi="Garamond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E74A6C"/>
    <w:multiLevelType w:val="hybridMultilevel"/>
    <w:tmpl w:val="FA2C1F7E"/>
    <w:lvl w:ilvl="0" w:tplc="48E4D8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7"/>
  </w:num>
  <w:num w:numId="5">
    <w:abstractNumId w:val="9"/>
  </w:num>
  <w:num w:numId="6">
    <w:abstractNumId w:val="3"/>
  </w:num>
  <w:num w:numId="7">
    <w:abstractNumId w:val="10"/>
  </w:num>
  <w:num w:numId="8">
    <w:abstractNumId w:val="4"/>
  </w:num>
  <w:num w:numId="9">
    <w:abstractNumId w:val="5"/>
  </w:num>
  <w:num w:numId="10">
    <w:abstractNumId w:val="0"/>
    <w:lvlOverride w:ilvl="0">
      <w:startOverride w:val="4"/>
    </w:lvlOverride>
    <w:lvlOverride w:ilvl="1">
      <w:startOverride w:val="36"/>
    </w:lvlOverride>
  </w:num>
  <w:num w:numId="11">
    <w:abstractNumId w:val="6"/>
  </w:num>
  <w:num w:numId="12">
    <w:abstractNumId w:val="11"/>
  </w:num>
  <w:num w:numId="13">
    <w:abstractNumId w:val="8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BEF"/>
    <w:rsid w:val="000164BE"/>
    <w:rsid w:val="00017D22"/>
    <w:rsid w:val="00020960"/>
    <w:rsid w:val="00026EBD"/>
    <w:rsid w:val="000337BF"/>
    <w:rsid w:val="00037A8E"/>
    <w:rsid w:val="00060042"/>
    <w:rsid w:val="00071186"/>
    <w:rsid w:val="000721F3"/>
    <w:rsid w:val="00091E4A"/>
    <w:rsid w:val="000B47C7"/>
    <w:rsid w:val="000B7C82"/>
    <w:rsid w:val="000F2A2B"/>
    <w:rsid w:val="00101A2D"/>
    <w:rsid w:val="00106671"/>
    <w:rsid w:val="00115B65"/>
    <w:rsid w:val="00135F5D"/>
    <w:rsid w:val="00150ABD"/>
    <w:rsid w:val="00165935"/>
    <w:rsid w:val="001774DD"/>
    <w:rsid w:val="001B7CE0"/>
    <w:rsid w:val="001C08A3"/>
    <w:rsid w:val="001C1F3B"/>
    <w:rsid w:val="001C212C"/>
    <w:rsid w:val="001D6C66"/>
    <w:rsid w:val="00200280"/>
    <w:rsid w:val="0022170C"/>
    <w:rsid w:val="00222466"/>
    <w:rsid w:val="00232123"/>
    <w:rsid w:val="00236BEB"/>
    <w:rsid w:val="00294024"/>
    <w:rsid w:val="002A77EC"/>
    <w:rsid w:val="002B2A57"/>
    <w:rsid w:val="002B4394"/>
    <w:rsid w:val="002C0EFC"/>
    <w:rsid w:val="002C6416"/>
    <w:rsid w:val="002E2BCB"/>
    <w:rsid w:val="002F37C3"/>
    <w:rsid w:val="002F5A5A"/>
    <w:rsid w:val="002F7187"/>
    <w:rsid w:val="00304D67"/>
    <w:rsid w:val="003132F9"/>
    <w:rsid w:val="003331AB"/>
    <w:rsid w:val="003619A2"/>
    <w:rsid w:val="00365A90"/>
    <w:rsid w:val="003703A1"/>
    <w:rsid w:val="00370C2E"/>
    <w:rsid w:val="003902CD"/>
    <w:rsid w:val="003A200A"/>
    <w:rsid w:val="003C3582"/>
    <w:rsid w:val="00417D91"/>
    <w:rsid w:val="00422FA5"/>
    <w:rsid w:val="00474416"/>
    <w:rsid w:val="00475810"/>
    <w:rsid w:val="00483DC3"/>
    <w:rsid w:val="004916FB"/>
    <w:rsid w:val="004B0D38"/>
    <w:rsid w:val="004C6E5B"/>
    <w:rsid w:val="004D76ED"/>
    <w:rsid w:val="0050177A"/>
    <w:rsid w:val="0051327B"/>
    <w:rsid w:val="005160CA"/>
    <w:rsid w:val="0052162D"/>
    <w:rsid w:val="00541E18"/>
    <w:rsid w:val="005452CD"/>
    <w:rsid w:val="0055095D"/>
    <w:rsid w:val="005568FE"/>
    <w:rsid w:val="005579DF"/>
    <w:rsid w:val="00557F06"/>
    <w:rsid w:val="005672C3"/>
    <w:rsid w:val="005733EA"/>
    <w:rsid w:val="005801E5"/>
    <w:rsid w:val="005842CC"/>
    <w:rsid w:val="00585AFE"/>
    <w:rsid w:val="00590471"/>
    <w:rsid w:val="005B54F7"/>
    <w:rsid w:val="005C0219"/>
    <w:rsid w:val="005D01FA"/>
    <w:rsid w:val="005D77C4"/>
    <w:rsid w:val="005E2A17"/>
    <w:rsid w:val="005F48E0"/>
    <w:rsid w:val="006071B3"/>
    <w:rsid w:val="0060739A"/>
    <w:rsid w:val="00611D14"/>
    <w:rsid w:val="00626635"/>
    <w:rsid w:val="00646B59"/>
    <w:rsid w:val="00647E11"/>
    <w:rsid w:val="00655D6F"/>
    <w:rsid w:val="006567AF"/>
    <w:rsid w:val="006846B1"/>
    <w:rsid w:val="006945BD"/>
    <w:rsid w:val="006B2BD2"/>
    <w:rsid w:val="006B471D"/>
    <w:rsid w:val="006C475A"/>
    <w:rsid w:val="006D28C7"/>
    <w:rsid w:val="006E3CF7"/>
    <w:rsid w:val="006F091A"/>
    <w:rsid w:val="00704316"/>
    <w:rsid w:val="00714F21"/>
    <w:rsid w:val="007167F7"/>
    <w:rsid w:val="00720733"/>
    <w:rsid w:val="007213B1"/>
    <w:rsid w:val="007440AE"/>
    <w:rsid w:val="00747243"/>
    <w:rsid w:val="00777760"/>
    <w:rsid w:val="00781488"/>
    <w:rsid w:val="007D570F"/>
    <w:rsid w:val="007E2BBF"/>
    <w:rsid w:val="007F3916"/>
    <w:rsid w:val="007F5B63"/>
    <w:rsid w:val="0080075A"/>
    <w:rsid w:val="00800C07"/>
    <w:rsid w:val="00803A0A"/>
    <w:rsid w:val="00820E5A"/>
    <w:rsid w:val="0083003A"/>
    <w:rsid w:val="00843FDD"/>
    <w:rsid w:val="00846CB9"/>
    <w:rsid w:val="00855FB0"/>
    <w:rsid w:val="00881B2D"/>
    <w:rsid w:val="00892FD2"/>
    <w:rsid w:val="008A439C"/>
    <w:rsid w:val="008B281A"/>
    <w:rsid w:val="008C2CFC"/>
    <w:rsid w:val="008D4D89"/>
    <w:rsid w:val="008F2037"/>
    <w:rsid w:val="009104AA"/>
    <w:rsid w:val="009475DC"/>
    <w:rsid w:val="00953D4A"/>
    <w:rsid w:val="0096333B"/>
    <w:rsid w:val="00980E60"/>
    <w:rsid w:val="009D01D7"/>
    <w:rsid w:val="009D485A"/>
    <w:rsid w:val="009D6A04"/>
    <w:rsid w:val="009E0942"/>
    <w:rsid w:val="009E7298"/>
    <w:rsid w:val="009F1AE6"/>
    <w:rsid w:val="00A0665E"/>
    <w:rsid w:val="00A27399"/>
    <w:rsid w:val="00A32621"/>
    <w:rsid w:val="00A33C86"/>
    <w:rsid w:val="00A34ECE"/>
    <w:rsid w:val="00A37C9C"/>
    <w:rsid w:val="00A466F2"/>
    <w:rsid w:val="00A568BF"/>
    <w:rsid w:val="00A61112"/>
    <w:rsid w:val="00A74A37"/>
    <w:rsid w:val="00A91ADD"/>
    <w:rsid w:val="00AA5589"/>
    <w:rsid w:val="00AB01B1"/>
    <w:rsid w:val="00AC1A40"/>
    <w:rsid w:val="00AC544C"/>
    <w:rsid w:val="00AE004C"/>
    <w:rsid w:val="00B17DD0"/>
    <w:rsid w:val="00B21CF9"/>
    <w:rsid w:val="00B37B67"/>
    <w:rsid w:val="00B55065"/>
    <w:rsid w:val="00B564FB"/>
    <w:rsid w:val="00B578DF"/>
    <w:rsid w:val="00B61AB6"/>
    <w:rsid w:val="00B61F9C"/>
    <w:rsid w:val="00B620B1"/>
    <w:rsid w:val="00B63616"/>
    <w:rsid w:val="00B63862"/>
    <w:rsid w:val="00B6466C"/>
    <w:rsid w:val="00B87A7E"/>
    <w:rsid w:val="00BA7DC0"/>
    <w:rsid w:val="00BE38FF"/>
    <w:rsid w:val="00C042E0"/>
    <w:rsid w:val="00C34125"/>
    <w:rsid w:val="00C4322B"/>
    <w:rsid w:val="00C448BF"/>
    <w:rsid w:val="00C46CB6"/>
    <w:rsid w:val="00C72F56"/>
    <w:rsid w:val="00CC19B2"/>
    <w:rsid w:val="00CE1E3D"/>
    <w:rsid w:val="00CE51EE"/>
    <w:rsid w:val="00CF580A"/>
    <w:rsid w:val="00D053FA"/>
    <w:rsid w:val="00D11D57"/>
    <w:rsid w:val="00D20109"/>
    <w:rsid w:val="00D363BE"/>
    <w:rsid w:val="00D40479"/>
    <w:rsid w:val="00D41216"/>
    <w:rsid w:val="00D4181E"/>
    <w:rsid w:val="00D42EB6"/>
    <w:rsid w:val="00D7511A"/>
    <w:rsid w:val="00DA2D21"/>
    <w:rsid w:val="00DA5BEF"/>
    <w:rsid w:val="00DB295C"/>
    <w:rsid w:val="00DB631D"/>
    <w:rsid w:val="00DE5C27"/>
    <w:rsid w:val="00DE6E0B"/>
    <w:rsid w:val="00DF1FEE"/>
    <w:rsid w:val="00E0182B"/>
    <w:rsid w:val="00E027E0"/>
    <w:rsid w:val="00E40C43"/>
    <w:rsid w:val="00E44851"/>
    <w:rsid w:val="00E51724"/>
    <w:rsid w:val="00E53E96"/>
    <w:rsid w:val="00E60EBC"/>
    <w:rsid w:val="00E643D5"/>
    <w:rsid w:val="00E70C9E"/>
    <w:rsid w:val="00E73AB8"/>
    <w:rsid w:val="00E90A60"/>
    <w:rsid w:val="00EA18A3"/>
    <w:rsid w:val="00EC2DDA"/>
    <w:rsid w:val="00EE6BBE"/>
    <w:rsid w:val="00EE7E09"/>
    <w:rsid w:val="00EF5573"/>
    <w:rsid w:val="00F00FFC"/>
    <w:rsid w:val="00F0223C"/>
    <w:rsid w:val="00F02886"/>
    <w:rsid w:val="00F16885"/>
    <w:rsid w:val="00F2205A"/>
    <w:rsid w:val="00F25B20"/>
    <w:rsid w:val="00F354EB"/>
    <w:rsid w:val="00F41B11"/>
    <w:rsid w:val="00F45C2A"/>
    <w:rsid w:val="00F60A88"/>
    <w:rsid w:val="00F649D6"/>
    <w:rsid w:val="00F651C7"/>
    <w:rsid w:val="00F66F72"/>
    <w:rsid w:val="00F70670"/>
    <w:rsid w:val="00F724F9"/>
    <w:rsid w:val="00F77038"/>
    <w:rsid w:val="00F804FB"/>
    <w:rsid w:val="00F878BD"/>
    <w:rsid w:val="00F95618"/>
    <w:rsid w:val="00FA6290"/>
    <w:rsid w:val="00FC59E2"/>
    <w:rsid w:val="00FD4BD5"/>
    <w:rsid w:val="00FE536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14F21"/>
  </w:style>
  <w:style w:type="paragraph" w:styleId="Ttulo1">
    <w:name w:val="heading 1"/>
    <w:basedOn w:val="Normal"/>
    <w:next w:val="Normal"/>
    <w:link w:val="Ttulo1Car"/>
    <w:uiPriority w:val="9"/>
    <w:qFormat/>
    <w:rsid w:val="005801E5"/>
    <w:pPr>
      <w:pBdr>
        <w:top w:val="single" w:sz="24" w:space="8" w:color="531E4E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F05535" w:themeColor="accent4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unhideWhenUsed/>
    <w:rsid w:val="00DA5B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D1639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F0223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EE7E09"/>
    <w:rPr>
      <w:rFonts w:asciiTheme="minorHAnsi" w:hAnsiTheme="minorHAnsi" w:cs="Georgia"/>
    </w:rPr>
  </w:style>
  <w:style w:type="character" w:customStyle="1" w:styleId="Ttulo1Car">
    <w:name w:val="Título 1 Car"/>
    <w:basedOn w:val="Fuentedeprrafopredeter"/>
    <w:link w:val="Ttulo1"/>
    <w:uiPriority w:val="9"/>
    <w:rsid w:val="005801E5"/>
    <w:rPr>
      <w:rFonts w:asciiTheme="majorHAnsi" w:hAnsiTheme="majorHAnsi" w:cs="Georgia"/>
      <w:b/>
      <w:bCs/>
      <w:color w:val="F05535" w:themeColor="accent4"/>
      <w:sz w:val="28"/>
    </w:rPr>
  </w:style>
  <w:style w:type="paragraph" w:styleId="Prrafodelista">
    <w:name w:val="List Paragraph"/>
    <w:aliases w:val="titulo 5,Superíndice"/>
    <w:basedOn w:val="Textoindependiente"/>
    <w:link w:val="PrrafodelistaCar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styleId="Cierre">
    <w:name w:val="Closing"/>
    <w:basedOn w:val="Normal"/>
    <w:link w:val="CierreCar"/>
    <w:uiPriority w:val="99"/>
    <w:qFormat/>
    <w:rsid w:val="00B37B67"/>
    <w:pPr>
      <w:spacing w:before="480" w:after="0"/>
    </w:pPr>
  </w:style>
  <w:style w:type="paragraph" w:styleId="Encabezado">
    <w:name w:val="header"/>
    <w:basedOn w:val="Normal"/>
    <w:link w:val="EncabezadoCar"/>
    <w:uiPriority w:val="99"/>
    <w:semiHidden/>
    <w:rsid w:val="00714F21"/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14F21"/>
  </w:style>
  <w:style w:type="paragraph" w:styleId="Piedepgina">
    <w:name w:val="footer"/>
    <w:basedOn w:val="Normal"/>
    <w:link w:val="PiedepginaCar"/>
    <w:uiPriority w:val="99"/>
    <w:semiHidden/>
    <w:rsid w:val="00714F21"/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14F21"/>
  </w:style>
  <w:style w:type="table" w:styleId="Tablaconcuadrcula">
    <w:name w:val="Table Grid"/>
    <w:basedOn w:val="Tablanormal"/>
    <w:uiPriority w:val="5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F0223C"/>
    <w:pPr>
      <w:pBdr>
        <w:bottom w:val="single" w:sz="24" w:space="8" w:color="F05535" w:themeColor="accent4"/>
      </w:pBdr>
      <w:kinsoku w:val="0"/>
      <w:overflowPunct w:val="0"/>
      <w:spacing w:before="240" w:after="480"/>
    </w:pPr>
    <w:rPr>
      <w:rFonts w:asciiTheme="majorHAnsi" w:hAnsiTheme="majorHAnsi"/>
      <w:b/>
      <w:bCs/>
      <w:color w:val="F05535" w:themeColor="accent4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AC1A40"/>
    <w:rPr>
      <w:rFonts w:asciiTheme="majorHAnsi" w:hAnsiTheme="majorHAnsi"/>
      <w:b/>
      <w:bCs/>
      <w:color w:val="F05535" w:themeColor="accent4"/>
      <w:sz w:val="48"/>
      <w:szCs w:val="42"/>
    </w:rPr>
  </w:style>
  <w:style w:type="paragraph" w:customStyle="1" w:styleId="Informacin">
    <w:name w:val="Información"/>
    <w:basedOn w:val="Normal"/>
    <w:uiPriority w:val="12"/>
    <w:qFormat/>
    <w:rsid w:val="001C08A3"/>
    <w:pPr>
      <w:kinsoku w:val="0"/>
      <w:overflowPunct w:val="0"/>
      <w:spacing w:before="4" w:after="0" w:line="180" w:lineRule="exact"/>
    </w:pPr>
    <w:rPr>
      <w:color w:val="FFFFFF" w:themeColor="background1"/>
      <w:sz w:val="17"/>
      <w:szCs w:val="17"/>
    </w:rPr>
  </w:style>
  <w:style w:type="character" w:customStyle="1" w:styleId="CierreCar">
    <w:name w:val="Cierre Car"/>
    <w:basedOn w:val="Fuentedeprrafopredeter"/>
    <w:link w:val="Cierre"/>
    <w:uiPriority w:val="99"/>
    <w:rsid w:val="00B37B67"/>
  </w:style>
  <w:style w:type="character" w:styleId="Textoennegrita">
    <w:name w:val="Strong"/>
    <w:basedOn w:val="Fuentedeprrafopredeter"/>
    <w:uiPriority w:val="22"/>
    <w:qFormat/>
    <w:rsid w:val="00F0223C"/>
    <w:rPr>
      <w:b/>
      <w:bCs/>
      <w:color w:val="F05535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222466"/>
    <w:rPr>
      <w:color w:val="808080"/>
    </w:rPr>
  </w:style>
  <w:style w:type="paragraph" w:styleId="Sinespaciado">
    <w:name w:val="No Spacing"/>
    <w:basedOn w:val="Normal"/>
    <w:uiPriority w:val="13"/>
    <w:qFormat/>
    <w:rsid w:val="0080075A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o">
    <w:name w:val="Contacto"/>
    <w:basedOn w:val="Normal"/>
    <w:link w:val="Carcterdecontacto"/>
    <w:uiPriority w:val="11"/>
    <w:qFormat/>
    <w:rsid w:val="0080075A"/>
    <w:pPr>
      <w:spacing w:after="0"/>
    </w:pPr>
  </w:style>
  <w:style w:type="character" w:customStyle="1" w:styleId="Carcterdecontacto">
    <w:name w:val="Carácter de contacto"/>
    <w:basedOn w:val="Fuentedeprrafopredeter"/>
    <w:link w:val="Contacto"/>
    <w:uiPriority w:val="11"/>
    <w:rsid w:val="00AC1A40"/>
  </w:style>
  <w:style w:type="paragraph" w:styleId="Textodeglobo">
    <w:name w:val="Balloon Text"/>
    <w:basedOn w:val="Normal"/>
    <w:link w:val="TextodegloboCar"/>
    <w:uiPriority w:val="99"/>
    <w:semiHidden/>
    <w:unhideWhenUsed/>
    <w:rsid w:val="00E4485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4851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DA5BEF"/>
    <w:rPr>
      <w:rFonts w:asciiTheme="majorHAnsi" w:eastAsiaTheme="majorEastAsia" w:hAnsiTheme="majorHAnsi" w:cstheme="majorBidi"/>
      <w:color w:val="3D1639" w:themeColor="accent1" w:themeShade="BF"/>
      <w:sz w:val="26"/>
      <w:szCs w:val="26"/>
    </w:rPr>
  </w:style>
  <w:style w:type="paragraph" w:customStyle="1" w:styleId="Fechas">
    <w:name w:val="Fechas"/>
    <w:basedOn w:val="Textoindependiente"/>
    <w:qFormat/>
    <w:rsid w:val="00DA5BEF"/>
    <w:pPr>
      <w:widowControl w:val="0"/>
      <w:kinsoku w:val="0"/>
      <w:overflowPunct w:val="0"/>
      <w:autoSpaceDE w:val="0"/>
      <w:autoSpaceDN w:val="0"/>
      <w:adjustRightInd w:val="0"/>
      <w:spacing w:after="0"/>
    </w:pPr>
    <w:rPr>
      <w:rFonts w:ascii="Calibri" w:eastAsiaTheme="minorEastAsia" w:hAnsi="Calibri" w:cs="Calibri"/>
      <w:b/>
      <w:color w:val="000000" w:themeColor="text1"/>
      <w:sz w:val="18"/>
    </w:rPr>
  </w:style>
  <w:style w:type="paragraph" w:customStyle="1" w:styleId="Experiencia">
    <w:name w:val="Experiencia"/>
    <w:basedOn w:val="Normal"/>
    <w:qFormat/>
    <w:rsid w:val="00DA5BEF"/>
    <w:pPr>
      <w:spacing w:after="200"/>
    </w:pPr>
    <w:rPr>
      <w:rFonts w:ascii="Calibri" w:eastAsiaTheme="minorHAnsi" w:hAnsi="Calibri" w:cs="Calibri"/>
      <w:szCs w:val="24"/>
    </w:rPr>
  </w:style>
  <w:style w:type="paragraph" w:styleId="Listaconvietas">
    <w:name w:val="List Bullet"/>
    <w:basedOn w:val="Normal"/>
    <w:uiPriority w:val="99"/>
    <w:rsid w:val="00DA5BEF"/>
    <w:pPr>
      <w:widowControl w:val="0"/>
      <w:numPr>
        <w:numId w:val="3"/>
      </w:numPr>
      <w:autoSpaceDE w:val="0"/>
      <w:autoSpaceDN w:val="0"/>
      <w:adjustRightInd w:val="0"/>
      <w:spacing w:after="0"/>
      <w:contextualSpacing/>
    </w:pPr>
    <w:rPr>
      <w:rFonts w:ascii="Calibri" w:eastAsiaTheme="minorEastAsia" w:hAnsi="Calibri" w:cs="Calibri"/>
    </w:rPr>
  </w:style>
  <w:style w:type="paragraph" w:customStyle="1" w:styleId="Nombredelaescuela">
    <w:name w:val="Nombre de la escuela"/>
    <w:basedOn w:val="Normal"/>
    <w:uiPriority w:val="1"/>
    <w:rsid w:val="00DA5BEF"/>
    <w:pPr>
      <w:widowControl w:val="0"/>
      <w:autoSpaceDE w:val="0"/>
      <w:autoSpaceDN w:val="0"/>
      <w:adjustRightInd w:val="0"/>
      <w:spacing w:after="0"/>
    </w:pPr>
    <w:rPr>
      <w:rFonts w:ascii="Calibri" w:eastAsiaTheme="minorEastAsia" w:hAnsi="Calibri" w:cs="Calibri"/>
      <w:b/>
    </w:rPr>
  </w:style>
  <w:style w:type="character" w:styleId="Hipervnculo">
    <w:name w:val="Hyperlink"/>
    <w:basedOn w:val="Fuentedeprrafopredeter"/>
    <w:uiPriority w:val="99"/>
    <w:unhideWhenUsed/>
    <w:rsid w:val="00CF580A"/>
    <w:rPr>
      <w:color w:val="0563C1" w:themeColor="hyperlink"/>
      <w:u w:val="single"/>
    </w:rPr>
  </w:style>
  <w:style w:type="character" w:customStyle="1" w:styleId="PrrafodelistaCar">
    <w:name w:val="Párrafo de lista Car"/>
    <w:aliases w:val="titulo 5 Car,Superíndice Car"/>
    <w:basedOn w:val="Fuentedeprrafopredeter"/>
    <w:link w:val="Prrafodelista"/>
    <w:uiPriority w:val="34"/>
    <w:locked/>
    <w:rsid w:val="001B7CE0"/>
    <w:rPr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7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5" Type="http://schemas.openxmlformats.org/officeDocument/2006/relationships/numbering" Target="numbering.xml"/><Relationship Id="rId61" Type="http://schemas.openxmlformats.org/officeDocument/2006/relationships/image" Target="media/image52.jpeg"/><Relationship Id="rId19" Type="http://schemas.openxmlformats.org/officeDocument/2006/relationships/image" Target="media/image10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2.jpe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endnotes" Target="endnotes.xml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image" Target="media/image5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Plantillas\Carta%20de%20presentaci&#243;n%20de%20foto%20contempor&#225;nea.dotx" TargetMode="External"/></Relationships>
</file>

<file path=word/theme/theme1.xml><?xml version="1.0" encoding="utf-8"?>
<a:theme xmlns:a="http://schemas.openxmlformats.org/drawingml/2006/main" name="StoneSet">
  <a:themeElements>
    <a:clrScheme name="StoneSet 1">
      <a:dk1>
        <a:srgbClr val="000000"/>
      </a:dk1>
      <a:lt1>
        <a:srgbClr val="FFFFFF"/>
      </a:lt1>
      <a:dk2>
        <a:srgbClr val="071F3C"/>
      </a:dk2>
      <a:lt2>
        <a:srgbClr val="E7E6E6"/>
      </a:lt2>
      <a:accent1>
        <a:srgbClr val="531E4E"/>
      </a:accent1>
      <a:accent2>
        <a:srgbClr val="791732"/>
      </a:accent2>
      <a:accent3>
        <a:srgbClr val="CD303C"/>
      </a:accent3>
      <a:accent4>
        <a:srgbClr val="F05535"/>
      </a:accent4>
      <a:accent5>
        <a:srgbClr val="FBB040"/>
      </a:accent5>
      <a:accent6>
        <a:srgbClr val="F9ED32"/>
      </a:accent6>
      <a:hlink>
        <a:srgbClr val="0563C1"/>
      </a:hlink>
      <a:folHlink>
        <a:srgbClr val="954F72"/>
      </a:folHlink>
    </a:clrScheme>
    <a:fontScheme name="Garamond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2A040-BE62-4C1B-9842-E4DC60FDA31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1FDDC8B-FBFE-41F4-AD8B-73A9BEF96F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5B3578-7C9B-41F5-A14A-14B3F302CC6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7CEC53-19D4-441D-8B14-5DD620E4C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de foto contemporánea.dotx</Template>
  <TotalTime>0</TotalTime>
  <Pages>20</Pages>
  <Words>2825</Words>
  <Characters>16107</Characters>
  <Application>Microsoft Office Word</Application>
  <DocSecurity>0</DocSecurity>
  <Lines>134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2023-11-12T20:17:00Z</dcterms:created>
  <dcterms:modified xsi:type="dcterms:W3CDTF">2023-11-12T20:44:00Z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